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F5119" w:rsidRPr="00127C5F" w14:paraId="752F5902" w14:textId="77777777" w:rsidTr="00AF5119">
        <w:trPr>
          <w:trHeight w:val="14363"/>
        </w:trPr>
        <w:tc>
          <w:tcPr>
            <w:tcW w:w="10790" w:type="dxa"/>
            <w:shd w:val="clear" w:color="auto" w:fill="auto"/>
            <w:tcMar>
              <w:left w:w="0" w:type="dxa"/>
              <w:right w:w="0" w:type="dxa"/>
            </w:tcMar>
          </w:tcPr>
          <w:p w14:paraId="1F96BF23" w14:textId="77777777" w:rsidR="00AF5119" w:rsidRPr="00127C5F" w:rsidRDefault="005714F7" w:rsidP="00BD73DD">
            <w:pPr>
              <w:rPr>
                <w:color w:val="D0300F" w:themeColor="accent6" w:themeShade="BF"/>
              </w:rPr>
            </w:pPr>
            <w:r>
              <w:rPr>
                <w:noProof/>
                <w:color w:val="D0300F" w:themeColor="accent6" w:themeShade="BF"/>
              </w:rPr>
              <mc:AlternateContent>
                <mc:Choice Requires="wps">
                  <w:drawing>
                    <wp:anchor distT="0" distB="0" distL="114300" distR="114300" simplePos="0" relativeHeight="251869184" behindDoc="0" locked="0" layoutInCell="1" allowOverlap="1" wp14:anchorId="761B7C09" wp14:editId="17725691">
                      <wp:simplePos x="0" y="0"/>
                      <wp:positionH relativeFrom="column">
                        <wp:posOffset>5195355</wp:posOffset>
                      </wp:positionH>
                      <wp:positionV relativeFrom="paragraph">
                        <wp:posOffset>8401050</wp:posOffset>
                      </wp:positionV>
                      <wp:extent cx="7089140" cy="652780"/>
                      <wp:effectExtent l="0" t="0" r="0" b="0"/>
                      <wp:wrapNone/>
                      <wp:docPr id="13" name="Parallelogram 1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8158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alt="Title: Shape" style="position:absolute;margin-left:409.1pt;margin-top:661.5pt;width:558.2pt;height:51.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" adj="1379" fillcolor="#333 [3204]" stroked="f" strokeweight="3pt"/>
                  </w:pict>
                </mc:Fallback>
              </mc:AlternateContent>
            </w:r>
            <w:r>
              <w:rPr>
                <w:noProof/>
                <w:color w:val="D0300F" w:themeColor="accent6" w:themeShade="BF"/>
              </w:rPr>
              <mc:AlternateContent>
                <mc:Choice Requires="wps">
                  <w:drawing>
                    <wp:anchor distT="0" distB="0" distL="114300" distR="114300" simplePos="0" relativeHeight="251865088" behindDoc="0" locked="0" layoutInCell="1" allowOverlap="1" wp14:anchorId="186FB572" wp14:editId="109095CE">
                      <wp:simplePos x="0" y="0"/>
                      <wp:positionH relativeFrom="column">
                        <wp:posOffset>-1561465</wp:posOffset>
                      </wp:positionH>
                      <wp:positionV relativeFrom="paragraph">
                        <wp:posOffset>8401330</wp:posOffset>
                      </wp:positionV>
                      <wp:extent cx="7089140" cy="653143"/>
                      <wp:effectExtent l="0" t="0" r="0" b="0"/>
                      <wp:wrapNone/>
                      <wp:docPr id="11" name="Parallelogram 11"/>
                      <wp:cNvGraphicFramePr/>
                      <a:graphic xmlns:a="http://schemas.openxmlformats.org/drawingml/2006/main">
                        <a:graphicData uri="http://schemas.microsoft.com/office/word/2010/wordprocessingShape">
                          <wps:wsp>
                            <wps:cNvSpPr/>
                            <wps:spPr>
                              <a:xfrm>
                                <a:off x="0" y="0"/>
                                <a:ext cx="7089140" cy="653143"/>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9E55" w14:textId="77777777" w:rsidR="003C143C" w:rsidRPr="007A7C50" w:rsidRDefault="003C143C" w:rsidP="007A7C50">
                                  <w:pPr>
                                    <w:pStyle w:val="Name"/>
                                    <w:rPr>
                                      <w:sz w:val="56"/>
                                      <w:szCs w:val="56"/>
                                    </w:rPr>
                                  </w:pPr>
                                  <w:r w:rsidRPr="007A7C50">
                                    <w:rPr>
                                      <w:sz w:val="56"/>
                                      <w:szCs w:val="56"/>
                                    </w:rPr>
                                    <w:t>Report Note</w:t>
                                  </w:r>
                                  <w:r>
                                    <w:rPr>
                                      <w:sz w:val="56"/>
                                      <w:szCs w:val="56"/>
                                    </w:rPr>
                                    <w:t>b</w:t>
                                  </w:r>
                                  <w:r w:rsidRPr="007A7C50">
                                    <w:rPr>
                                      <w:sz w:val="56"/>
                                      <w:szCs w:val="56"/>
                                    </w:rPr>
                                    <w:t>ook</w:t>
                                  </w:r>
                                </w:p>
                                <w:p w14:paraId="2E9C0BB4" w14:textId="77777777" w:rsidR="003C143C" w:rsidRDefault="003C143C" w:rsidP="007A7C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FB572" id="Parallelogram 11" o:spid="_x0000_s1026" type="#_x0000_t7" style="position:absolute;margin-left:-122.95pt;margin-top:661.5pt;width:558.2pt;height:5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" adj="1380" fillcolor="#ffc40c [3208]" stroked="f" strokeweight="3pt">
                      <v:textbox>
                        <w:txbxContent>
                          <w:p w14:paraId="63D99E55" w14:textId="77777777" w:rsidR="003C143C" w:rsidRPr="007A7C50" w:rsidRDefault="003C143C" w:rsidP="007A7C50">
                            <w:pPr>
                              <w:pStyle w:val="Name"/>
                              <w:rPr>
                                <w:sz w:val="56"/>
                                <w:szCs w:val="56"/>
                              </w:rPr>
                            </w:pPr>
                            <w:r w:rsidRPr="007A7C50">
                              <w:rPr>
                                <w:sz w:val="56"/>
                                <w:szCs w:val="56"/>
                              </w:rPr>
                              <w:t>Report Note</w:t>
                            </w:r>
                            <w:r>
                              <w:rPr>
                                <w:sz w:val="56"/>
                                <w:szCs w:val="56"/>
                              </w:rPr>
                              <w:t>b</w:t>
                            </w:r>
                            <w:r w:rsidRPr="007A7C50">
                              <w:rPr>
                                <w:sz w:val="56"/>
                                <w:szCs w:val="56"/>
                              </w:rPr>
                              <w:t>ook</w:t>
                            </w:r>
                          </w:p>
                          <w:p w14:paraId="2E9C0BB4" w14:textId="77777777" w:rsidR="003C143C" w:rsidRDefault="003C143C" w:rsidP="007A7C50">
                            <w:pPr>
                              <w:jc w:val="center"/>
                            </w:pPr>
                          </w:p>
                        </w:txbxContent>
                      </v:textbox>
                    </v:shape>
                  </w:pict>
                </mc:Fallback>
              </mc:AlternateContent>
            </w:r>
          </w:p>
        </w:tc>
      </w:tr>
    </w:tbl>
    <w:p w14:paraId="3476A3E1" w14:textId="77777777" w:rsidR="004D4571" w:rsidRPr="00127C5F" w:rsidRDefault="007A7C50" w:rsidP="004D4571">
      <w:pPr>
        <w:rPr>
          <w:color w:val="D0300F" w:themeColor="accent6" w:themeShade="BF"/>
        </w:rPr>
        <w:sectPr w:rsidR="004D4571"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1860992" behindDoc="0" locked="0" layoutInCell="1" allowOverlap="1" wp14:anchorId="15CFCCF1" wp14:editId="5FF5E981">
                <wp:simplePos x="0" y="0"/>
                <wp:positionH relativeFrom="column">
                  <wp:posOffset>-130810</wp:posOffset>
                </wp:positionH>
                <wp:positionV relativeFrom="paragraph">
                  <wp:posOffset>-3535680</wp:posOffset>
                </wp:positionV>
                <wp:extent cx="1851025" cy="1790700"/>
                <wp:effectExtent l="0" t="0" r="0" b="0"/>
                <wp:wrapNone/>
                <wp:docPr id="1" name="Rectangle: Single Corner Snipped 1"/>
                <wp:cNvGraphicFramePr/>
                <a:graphic xmlns:a="http://schemas.openxmlformats.org/drawingml/2006/main">
                  <a:graphicData uri="http://schemas.microsoft.com/office/word/2010/wordprocessingShape">
                    <wps:wsp>
                      <wps:cNvSpPr/>
                      <wps:spPr>
                        <a:xfrm>
                          <a:off x="0" y="0"/>
                          <a:ext cx="1851025"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C8B79" w14:textId="5921E571" w:rsidR="003C143C" w:rsidRPr="00BE2FAA" w:rsidRDefault="003C143C" w:rsidP="00ED6088">
                            <w:pPr>
                              <w:pStyle w:val="Heading3"/>
                              <w:spacing w:before="0"/>
                              <w:rPr>
                                <w:color w:val="FFC40C" w:themeColor="accent5"/>
                              </w:rPr>
                            </w:pPr>
                            <w:r>
                              <w:rPr>
                                <w:color w:val="FFC40C" w:themeColor="accent5"/>
                              </w:rPr>
                              <w:t>Edwisor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FCCF1" id="Rectangle: Single Corner Snipped 1" o:spid="_x0000_s1027" style="position:absolute;margin-left:-10.3pt;margin-top:-278.4pt;width:145.75pt;height:14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1025,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" adj="-11796480,,5400" path="m,l1134960,r716065,716065l1851025,1790700,,1790700,,xe" fillcolor="#333 [3204]" stroked="f" strokeweight="3pt">
                <v:stroke joinstyle="miter"/>
                <v:formulas/>
                <v:path arrowok="t" o:connecttype="custom" o:connectlocs="0,0;1134960,0;1851025,716065;1851025,1790700;0,1790700;0,0" o:connectangles="0,0,0,0,0,0" textboxrect="0,0,1851025,1790700"/>
                <v:textbox>
                  <w:txbxContent>
                    <w:p w14:paraId="642C8B79" w14:textId="5921E571" w:rsidR="003C143C" w:rsidRPr="00BE2FAA" w:rsidRDefault="003C143C" w:rsidP="00ED6088">
                      <w:pPr>
                        <w:pStyle w:val="Heading3"/>
                        <w:spacing w:before="0"/>
                        <w:rPr>
                          <w:color w:val="FFC40C" w:themeColor="accent5"/>
                        </w:rPr>
                      </w:pPr>
                      <w:r>
                        <w:rPr>
                          <w:color w:val="FFC40C" w:themeColor="accent5"/>
                        </w:rPr>
                        <w:t>Edwisor</w:t>
                      </w:r>
                    </w:p>
                  </w:txbxContent>
                </v:textbox>
              </v:shape>
            </w:pict>
          </mc:Fallback>
        </mc:AlternateContent>
      </w:r>
      <w:r>
        <w:rPr>
          <w:noProof/>
          <w:color w:val="D0300F" w:themeColor="accent6" w:themeShade="BF"/>
        </w:rPr>
        <mc:AlternateContent>
          <mc:Choice Requires="wps">
            <w:drawing>
              <wp:anchor distT="0" distB="0" distL="114300" distR="114300" simplePos="0" relativeHeight="251864064" behindDoc="0" locked="0" layoutInCell="1" allowOverlap="1" wp14:anchorId="780BDD4A" wp14:editId="7A356181">
                <wp:simplePos x="0" y="0"/>
                <wp:positionH relativeFrom="column">
                  <wp:posOffset>4472305</wp:posOffset>
                </wp:positionH>
                <wp:positionV relativeFrom="paragraph">
                  <wp:posOffset>-8659495</wp:posOffset>
                </wp:positionV>
                <wp:extent cx="2435860" cy="2356485"/>
                <wp:effectExtent l="0" t="0" r="2540" b="5715"/>
                <wp:wrapNone/>
                <wp:docPr id="8" name="Rectangle: Single Corner Snipped 8"/>
                <wp:cNvGraphicFramePr/>
                <a:graphic xmlns:a="http://schemas.openxmlformats.org/drawingml/2006/main">
                  <a:graphicData uri="http://schemas.microsoft.com/office/word/2010/wordprocessingShape">
                    <wps:wsp>
                      <wps:cNvSpPr/>
                      <wps:spPr>
                        <a:xfrm flipH="1" flipV="1">
                          <a:off x="0" y="0"/>
                          <a:ext cx="2435860" cy="2356485"/>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03EAB7" w14:textId="12DD09C9" w:rsidR="003C143C" w:rsidRPr="00A456B5" w:rsidRDefault="003C143C" w:rsidP="00A456B5">
                            <w:pPr>
                              <w:pStyle w:val="Heading3"/>
                              <w:spacing w:before="0"/>
                              <w:rPr>
                                <w:color w:val="FFC40C" w:themeColor="accent5"/>
                                <w:sz w:val="54"/>
                                <w:szCs w:val="54"/>
                              </w:rPr>
                            </w:pPr>
                            <w:r w:rsidRPr="00A456B5">
                              <w:rPr>
                                <w:color w:val="FFC40C" w:themeColor="accent5"/>
                                <w:sz w:val="54"/>
                                <w:szCs w:val="54"/>
                              </w:rPr>
                              <w:t>Sai pavan</w:t>
                            </w:r>
                          </w:p>
                          <w:p w14:paraId="1E5050A4" w14:textId="73B713FC" w:rsidR="003C143C" w:rsidRPr="00A456B5" w:rsidRDefault="003C143C" w:rsidP="007A7C50">
                            <w:pPr>
                              <w:pStyle w:val="Heading3"/>
                              <w:spacing w:before="0"/>
                              <w:rPr>
                                <w:color w:val="FFC40C" w:themeColor="accent5"/>
                                <w:sz w:val="54"/>
                                <w:szCs w:val="54"/>
                              </w:rPr>
                            </w:pPr>
                            <w:r w:rsidRPr="00A456B5">
                              <w:rPr>
                                <w:color w:val="FFC40C" w:themeColor="accent5"/>
                                <w:sz w:val="54"/>
                                <w:szCs w:val="54"/>
                              </w:rPr>
                              <w:t>Annamraju</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D4A" id="Rectangle: Single Corner Snipped 8" o:spid="_x0000_s1028" style="position:absolute;margin-left:352.15pt;margin-top:-681.85pt;width:191.8pt;height:185.5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356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" adj="-11796480,,5400" path="m,l1725828,r710032,710032l2435860,2356485,,2356485,,xe" fillcolor="#333 [3204]" stroked="f" strokeweight="3pt">
                <v:stroke joinstyle="miter"/>
                <v:formulas/>
                <v:path arrowok="t" o:connecttype="custom" o:connectlocs="0,0;1725828,0;2435860,710032;2435860,2356485;0,2356485;0,0" o:connectangles="0,0,0,0,0,0" textboxrect="0,0,2435860,2356485"/>
                <v:textbox>
                  <w:txbxContent>
                    <w:p w14:paraId="5103EAB7" w14:textId="12DD09C9" w:rsidR="003C143C" w:rsidRPr="00A456B5" w:rsidRDefault="003C143C" w:rsidP="00A456B5">
                      <w:pPr>
                        <w:pStyle w:val="Heading3"/>
                        <w:spacing w:before="0"/>
                        <w:rPr>
                          <w:color w:val="FFC40C" w:themeColor="accent5"/>
                          <w:sz w:val="54"/>
                          <w:szCs w:val="54"/>
                        </w:rPr>
                      </w:pPr>
                      <w:r w:rsidRPr="00A456B5">
                        <w:rPr>
                          <w:color w:val="FFC40C" w:themeColor="accent5"/>
                          <w:sz w:val="54"/>
                          <w:szCs w:val="54"/>
                        </w:rPr>
                        <w:t>Sai pavan</w:t>
                      </w:r>
                    </w:p>
                    <w:p w14:paraId="1E5050A4" w14:textId="73B713FC" w:rsidR="003C143C" w:rsidRPr="00A456B5" w:rsidRDefault="003C143C" w:rsidP="007A7C50">
                      <w:pPr>
                        <w:pStyle w:val="Heading3"/>
                        <w:spacing w:before="0"/>
                        <w:rPr>
                          <w:color w:val="FFC40C" w:themeColor="accent5"/>
                          <w:sz w:val="54"/>
                          <w:szCs w:val="54"/>
                        </w:rPr>
                      </w:pPr>
                      <w:r w:rsidRPr="00A456B5">
                        <w:rPr>
                          <w:color w:val="FFC40C" w:themeColor="accent5"/>
                          <w:sz w:val="54"/>
                          <w:szCs w:val="54"/>
                        </w:rPr>
                        <w:t>Annamraju</w:t>
                      </w:r>
                    </w:p>
                  </w:txbxContent>
                </v:textbox>
              </v:shape>
            </w:pict>
          </mc:Fallback>
        </mc:AlternateContent>
      </w:r>
      <w:r>
        <w:rPr>
          <w:noProof/>
          <w:color w:val="D0300F" w:themeColor="accent6" w:themeShade="BF"/>
        </w:rPr>
        <mc:AlternateContent>
          <mc:Choice Requires="wps">
            <w:drawing>
              <wp:anchor distT="0" distB="0" distL="114300" distR="114300" simplePos="0" relativeHeight="251832320" behindDoc="0" locked="0" layoutInCell="1" allowOverlap="1" wp14:anchorId="6CEA9B5B" wp14:editId="7F56D7E2">
                <wp:simplePos x="0" y="0"/>
                <wp:positionH relativeFrom="column">
                  <wp:posOffset>1085850</wp:posOffset>
                </wp:positionH>
                <wp:positionV relativeFrom="paragraph">
                  <wp:posOffset>-6919834</wp:posOffset>
                </wp:positionV>
                <wp:extent cx="3981450" cy="3981450"/>
                <wp:effectExtent l="0" t="0" r="0" b="0"/>
                <wp:wrapNone/>
                <wp:docPr id="171" name="Rectangle: Diagonal Corners Snipped 17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7C91F" w14:textId="48682EAE" w:rsidR="003C143C" w:rsidRPr="00202FE2" w:rsidRDefault="003C143C" w:rsidP="00666759">
                            <w:pPr>
                              <w:pStyle w:val="Name"/>
                              <w:rPr>
                                <w:sz w:val="96"/>
                                <w:szCs w:val="96"/>
                              </w:rPr>
                            </w:pPr>
                            <w:r>
                              <w:rPr>
                                <w:sz w:val="96"/>
                                <w:szCs w:val="96"/>
                              </w:rPr>
                              <w:t>Cab Fare Prediction</w:t>
                            </w:r>
                          </w:p>
                          <w:p w14:paraId="07EB7BB6" w14:textId="3CA1F368" w:rsidR="003C143C" w:rsidRPr="00AF5119" w:rsidRDefault="003C143C" w:rsidP="00AF5119">
                            <w:pPr>
                              <w:pStyle w:val="Heading2"/>
                              <w:rPr>
                                <w:szCs w:val="44"/>
                              </w:rPr>
                            </w:pPr>
                            <w:r>
                              <w:rPr>
                                <w:rStyle w:val="Heading2Char"/>
                                <w:szCs w:val="44"/>
                              </w:rPr>
                              <w:t>Python &amp;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A9B5B" id="Rectangle: Diagonal Corners Snipped 171" o:spid="_x0000_s1029" style="position:absolute;margin-left:85.5pt;margin-top:-544.85pt;width:313.5pt;height:31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47F7C91F" w14:textId="48682EAE" w:rsidR="003C143C" w:rsidRPr="00202FE2" w:rsidRDefault="003C143C" w:rsidP="00666759">
                      <w:pPr>
                        <w:pStyle w:val="Name"/>
                        <w:rPr>
                          <w:sz w:val="96"/>
                          <w:szCs w:val="96"/>
                        </w:rPr>
                      </w:pPr>
                      <w:r>
                        <w:rPr>
                          <w:sz w:val="96"/>
                          <w:szCs w:val="96"/>
                        </w:rPr>
                        <w:t>Cab Fare Prediction</w:t>
                      </w:r>
                    </w:p>
                    <w:p w14:paraId="07EB7BB6" w14:textId="3CA1F368" w:rsidR="003C143C" w:rsidRPr="00AF5119" w:rsidRDefault="003C143C" w:rsidP="00AF5119">
                      <w:pPr>
                        <w:pStyle w:val="Heading2"/>
                        <w:rPr>
                          <w:szCs w:val="44"/>
                        </w:rPr>
                      </w:pPr>
                      <w:r>
                        <w:rPr>
                          <w:rStyle w:val="Heading2Char"/>
                          <w:szCs w:val="44"/>
                        </w:rPr>
                        <w:t>Python &amp; R</w:t>
                      </w:r>
                    </w:p>
                  </w:txbxContent>
                </v:textbox>
              </v:shape>
            </w:pict>
          </mc:Fallback>
        </mc:AlternateContent>
      </w:r>
    </w:p>
    <w:p w14:paraId="43A3544E" w14:textId="49312A74" w:rsidR="004D4571" w:rsidRPr="00127C5F" w:rsidRDefault="005714F7" w:rsidP="002028F6">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1888640" behindDoc="0" locked="0" layoutInCell="1" allowOverlap="1" wp14:anchorId="2E2F0FD3" wp14:editId="5E7ECCE6">
                <wp:simplePos x="0" y="0"/>
                <wp:positionH relativeFrom="column">
                  <wp:posOffset>2206625</wp:posOffset>
                </wp:positionH>
                <wp:positionV relativeFrom="paragraph">
                  <wp:posOffset>1242695</wp:posOffset>
                </wp:positionV>
                <wp:extent cx="4039235" cy="5909310"/>
                <wp:effectExtent l="0" t="0" r="0" b="0"/>
                <wp:wrapNone/>
                <wp:docPr id="229" name="Rectangle: Single Corner Snipped 229"/>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E2389" w14:textId="77777777" w:rsidR="003C143C" w:rsidRDefault="003C143C" w:rsidP="00D1709A">
                            <w:pPr>
                              <w:pStyle w:val="1Spine"/>
                              <w:jc w:val="left"/>
                            </w:pPr>
                            <w:r>
                              <w:t>IN THIS SECTION:</w:t>
                            </w:r>
                          </w:p>
                          <w:p w14:paraId="2506097A" w14:textId="77777777" w:rsidR="003C143C" w:rsidRDefault="003C143C" w:rsidP="00D1709A">
                            <w:pPr>
                              <w:pStyle w:val="2Spine"/>
                              <w:jc w:val="left"/>
                            </w:pPr>
                          </w:p>
                          <w:p w14:paraId="73A64477" w14:textId="0003B96B" w:rsidR="003C143C" w:rsidRPr="000D0FB4" w:rsidRDefault="003C143C" w:rsidP="00D1709A">
                            <w:pPr>
                              <w:pStyle w:val="ListParagraph"/>
                              <w:jc w:val="left"/>
                            </w:pPr>
                            <w:r>
                              <w:t>Problem Statement</w:t>
                            </w:r>
                          </w:p>
                          <w:p w14:paraId="4C9D7D72" w14:textId="318C90C1" w:rsidR="003C143C" w:rsidRPr="000D0FB4" w:rsidRDefault="003C143C" w:rsidP="00D1709A">
                            <w:pPr>
                              <w:pStyle w:val="ListParagraph"/>
                              <w:jc w:val="left"/>
                            </w:pPr>
                            <w:r>
                              <w:t>Shape of data</w:t>
                            </w:r>
                          </w:p>
                          <w:p w14:paraId="50E24DC3" w14:textId="68BF5D82" w:rsidR="003C143C" w:rsidRPr="000D0FB4" w:rsidRDefault="003C143C" w:rsidP="00D1709A">
                            <w:pPr>
                              <w:pStyle w:val="ListParagraph"/>
                              <w:jc w:val="left"/>
                            </w:pPr>
                            <w:r>
                              <w:t>Feature Definitions</w:t>
                            </w:r>
                          </w:p>
                          <w:p w14:paraId="14CE1965" w14:textId="727930D4" w:rsidR="003C143C" w:rsidRPr="000D0FB4" w:rsidRDefault="003C143C" w:rsidP="00D1709A">
                            <w:pPr>
                              <w:pStyle w:val="ListParagraph"/>
                              <w:jc w:val="left"/>
                            </w:pPr>
                            <w:r>
                              <w:t>Missing values, Data Types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0FD3" id="Rectangle: Single Corner Snipped 229" o:spid="_x0000_s1030" style="position:absolute;margin-left:173.75pt;margin-top:97.85pt;width:318.05pt;height:465.3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14:paraId="40DE2389" w14:textId="77777777" w:rsidR="003C143C" w:rsidRDefault="003C143C" w:rsidP="00D1709A">
                      <w:pPr>
                        <w:pStyle w:val="1Spine"/>
                        <w:jc w:val="left"/>
                      </w:pPr>
                      <w:r>
                        <w:t>IN THIS SECTION:</w:t>
                      </w:r>
                    </w:p>
                    <w:p w14:paraId="2506097A" w14:textId="77777777" w:rsidR="003C143C" w:rsidRDefault="003C143C" w:rsidP="00D1709A">
                      <w:pPr>
                        <w:pStyle w:val="2Spine"/>
                        <w:jc w:val="left"/>
                      </w:pPr>
                    </w:p>
                    <w:p w14:paraId="73A64477" w14:textId="0003B96B" w:rsidR="003C143C" w:rsidRPr="000D0FB4" w:rsidRDefault="003C143C" w:rsidP="00D1709A">
                      <w:pPr>
                        <w:pStyle w:val="ListParagraph"/>
                        <w:jc w:val="left"/>
                      </w:pPr>
                      <w:r>
                        <w:t>Problem Statement</w:t>
                      </w:r>
                    </w:p>
                    <w:p w14:paraId="4C9D7D72" w14:textId="318C90C1" w:rsidR="003C143C" w:rsidRPr="000D0FB4" w:rsidRDefault="003C143C" w:rsidP="00D1709A">
                      <w:pPr>
                        <w:pStyle w:val="ListParagraph"/>
                        <w:jc w:val="left"/>
                      </w:pPr>
                      <w:r>
                        <w:t>Shape of data</w:t>
                      </w:r>
                    </w:p>
                    <w:p w14:paraId="50E24DC3" w14:textId="68BF5D82" w:rsidR="003C143C" w:rsidRPr="000D0FB4" w:rsidRDefault="003C143C" w:rsidP="00D1709A">
                      <w:pPr>
                        <w:pStyle w:val="ListParagraph"/>
                        <w:jc w:val="left"/>
                      </w:pPr>
                      <w:r>
                        <w:t>Feature Definitions</w:t>
                      </w:r>
                    </w:p>
                    <w:p w14:paraId="14CE1965" w14:textId="727930D4" w:rsidR="003C143C" w:rsidRPr="000D0FB4" w:rsidRDefault="003C143C" w:rsidP="00D1709A">
                      <w:pPr>
                        <w:pStyle w:val="ListParagraph"/>
                        <w:jc w:val="left"/>
                      </w:pPr>
                      <w:r>
                        <w:t>Missing values, Data Types</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889664" behindDoc="0" locked="0" layoutInCell="1" allowOverlap="1" wp14:anchorId="41878F43" wp14:editId="088FD2E9">
                <wp:simplePos x="0" y="0"/>
                <wp:positionH relativeFrom="column">
                  <wp:posOffset>-3175</wp:posOffset>
                </wp:positionH>
                <wp:positionV relativeFrom="paragraph">
                  <wp:posOffset>-257810</wp:posOffset>
                </wp:positionV>
                <wp:extent cx="3479800" cy="2824480"/>
                <wp:effectExtent l="0" t="0" r="6350" b="0"/>
                <wp:wrapNone/>
                <wp:docPr id="230" name="Rectangle: Single Corner Snipped 230"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2E07C" w14:textId="77777777" w:rsidR="003C143C" w:rsidRPr="00F7167D" w:rsidRDefault="003C143C" w:rsidP="005714F7">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78F43" id="Rectangle: Single Corner Snipped 230" o:spid="_x0000_s1031" alt="Title: Shape" style="position:absolute;margin-left:-.25pt;margin-top:-20.3pt;width:274pt;height:222.4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ai3wIAAC4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14:paraId="3B62E07C" w14:textId="77777777" w:rsidR="003C143C" w:rsidRPr="00F7167D" w:rsidRDefault="003C143C" w:rsidP="005714F7">
                      <w:pPr>
                        <w:pStyle w:val="Heading1"/>
                        <w:jc w:val="left"/>
                      </w:pPr>
                      <w:r w:rsidRPr="009C601D">
                        <w:rPr>
                          <w:color w:val="571745" w:themeColor="text2"/>
                        </w:rPr>
                        <w:t xml:space="preserve"> </w:t>
                      </w:r>
                    </w:p>
                  </w:txbxContent>
                </v:textbox>
              </v:shape>
            </w:pict>
          </mc:Fallback>
        </mc:AlternateContent>
      </w:r>
    </w:p>
    <w:p w14:paraId="1002901D" w14:textId="64F9645B" w:rsidR="00A97BAD" w:rsidRPr="006709BB" w:rsidRDefault="00A456B5" w:rsidP="00B66CE6">
      <w:pPr>
        <w:pStyle w:val="1Spine"/>
      </w:pPr>
      <w:r w:rsidRPr="005714F7">
        <w:rPr>
          <w:noProof/>
          <w:color w:val="D0300F" w:themeColor="accent6" w:themeShade="BF"/>
        </w:rPr>
        <mc:AlternateContent>
          <mc:Choice Requires="wps">
            <w:drawing>
              <wp:anchor distT="0" distB="0" distL="114300" distR="114300" simplePos="0" relativeHeight="251658240" behindDoc="1" locked="0" layoutInCell="1" allowOverlap="1" wp14:anchorId="109AF8C2" wp14:editId="7186A0D0">
                <wp:simplePos x="0" y="0"/>
                <wp:positionH relativeFrom="column">
                  <wp:posOffset>387350</wp:posOffset>
                </wp:positionH>
                <wp:positionV relativeFrom="paragraph">
                  <wp:posOffset>267335</wp:posOffset>
                </wp:positionV>
                <wp:extent cx="2857500" cy="1132205"/>
                <wp:effectExtent l="0" t="0" r="0" b="0"/>
                <wp:wrapSquare wrapText="bothSides"/>
                <wp:docPr id="231" name="Text Box 231"/>
                <wp:cNvGraphicFramePr/>
                <a:graphic xmlns:a="http://schemas.openxmlformats.org/drawingml/2006/main">
                  <a:graphicData uri="http://schemas.microsoft.com/office/word/2010/wordprocessingShape">
                    <wps:wsp>
                      <wps:cNvSpPr txBox="1"/>
                      <wps:spPr>
                        <a:xfrm>
                          <a:off x="0" y="0"/>
                          <a:ext cx="2857500" cy="11322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E60F8" w14:textId="72F0358C" w:rsidR="003C143C" w:rsidRPr="00F7167D" w:rsidRDefault="003C143C" w:rsidP="005714F7">
                            <w:pPr>
                              <w:pStyle w:val="Heading1"/>
                              <w:jc w:val="left"/>
                            </w:pPr>
                            <w:r>
                              <w:rPr>
                                <w:color w:val="571745" w:themeColor="text2"/>
                              </w:rPr>
                              <w:t>Data understanding</w:t>
                            </w:r>
                            <w:r w:rsidRPr="009C601D">
                              <w:rPr>
                                <w:color w:val="571745" w:themeColor="tex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AF8C2" id="_x0000_t202" coordsize="21600,21600" o:spt="202" path="m,l,21600r21600,l21600,xe">
                <v:stroke joinstyle="miter"/>
                <v:path gradientshapeok="t" o:connecttype="rect"/>
              </v:shapetype>
              <v:shape id="Text Box 231" o:spid="_x0000_s1032" type="#_x0000_t202" style="position:absolute;left:0;text-align:left;margin-left:30.5pt;margin-top:21.05pt;width:225pt;height:8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" filled="f" stroked="f">
                <v:textbox>
                  <w:txbxContent>
                    <w:p w14:paraId="500E60F8" w14:textId="72F0358C" w:rsidR="003C143C" w:rsidRPr="00F7167D" w:rsidRDefault="003C143C" w:rsidP="005714F7">
                      <w:pPr>
                        <w:pStyle w:val="Heading1"/>
                        <w:jc w:val="left"/>
                      </w:pPr>
                      <w:r>
                        <w:rPr>
                          <w:color w:val="571745" w:themeColor="text2"/>
                        </w:rPr>
                        <w:t>Data understanding</w:t>
                      </w:r>
                      <w:r w:rsidRPr="009C601D">
                        <w:rPr>
                          <w:color w:val="571745" w:themeColor="text2"/>
                        </w:rPr>
                        <w:t xml:space="preserve"> </w:t>
                      </w:r>
                    </w:p>
                  </w:txbxContent>
                </v:textbox>
                <w10:wrap type="square"/>
              </v:shape>
            </w:pict>
          </mc:Fallback>
        </mc:AlternateContent>
      </w:r>
      <w:r w:rsidR="005714F7" w:rsidRPr="005714F7">
        <w:rPr>
          <w:noProof/>
          <w:color w:val="D0300F" w:themeColor="accent6" w:themeShade="BF"/>
        </w:rPr>
        <mc:AlternateContent>
          <mc:Choice Requires="wps">
            <w:drawing>
              <wp:anchor distT="0" distB="0" distL="114300" distR="114300" simplePos="0" relativeHeight="251871232" behindDoc="0" locked="0" layoutInCell="1" allowOverlap="1" wp14:anchorId="280483F1" wp14:editId="50468938">
                <wp:simplePos x="0" y="0"/>
                <wp:positionH relativeFrom="column">
                  <wp:posOffset>-510540</wp:posOffset>
                </wp:positionH>
                <wp:positionV relativeFrom="paragraph">
                  <wp:posOffset>7694295</wp:posOffset>
                </wp:positionV>
                <wp:extent cx="7089140" cy="652780"/>
                <wp:effectExtent l="0" t="0" r="0" b="0"/>
                <wp:wrapNone/>
                <wp:docPr id="14" name="Parallelogram 1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A6719C" w14:textId="77777777" w:rsidR="003C143C" w:rsidRPr="005714F7" w:rsidRDefault="003C143C" w:rsidP="005714F7">
                            <w:pPr>
                              <w:pStyle w:val="Date"/>
                              <w:rPr>
                                <w:color w:val="571745" w:themeColor="text2"/>
                                <w:sz w:val="56"/>
                                <w:szCs w:val="56"/>
                              </w:rPr>
                            </w:pPr>
                            <w:r w:rsidRPr="005714F7">
                              <w:rPr>
                                <w:color w:val="571745" w:themeColor="text2"/>
                                <w:sz w:val="56"/>
                                <w:szCs w:val="56"/>
                              </w:rPr>
                              <w:t>Report Notebook</w:t>
                            </w:r>
                          </w:p>
                          <w:p w14:paraId="696131DB" w14:textId="77777777" w:rsidR="003C143C" w:rsidRDefault="003C143C"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483F1" id="Parallelogram 14" o:spid="_x0000_s1033" type="#_x0000_t7" style="position:absolute;left:0;text-align:left;margin-left:-40.2pt;margin-top:605.85pt;width:558.2pt;height:51.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" adj="1379" fillcolor="#ffc40c [3208]" stroked="f" strokeweight="3pt">
                <v:textbox>
                  <w:txbxContent>
                    <w:p w14:paraId="01A6719C" w14:textId="77777777" w:rsidR="003C143C" w:rsidRPr="005714F7" w:rsidRDefault="003C143C" w:rsidP="005714F7">
                      <w:pPr>
                        <w:pStyle w:val="Date"/>
                        <w:rPr>
                          <w:color w:val="571745" w:themeColor="text2"/>
                          <w:sz w:val="56"/>
                          <w:szCs w:val="56"/>
                        </w:rPr>
                      </w:pPr>
                      <w:r w:rsidRPr="005714F7">
                        <w:rPr>
                          <w:color w:val="571745" w:themeColor="text2"/>
                          <w:sz w:val="56"/>
                          <w:szCs w:val="56"/>
                        </w:rPr>
                        <w:t>Report Notebook</w:t>
                      </w:r>
                    </w:p>
                    <w:p w14:paraId="696131DB" w14:textId="77777777" w:rsidR="003C143C" w:rsidRDefault="003C143C" w:rsidP="005714F7">
                      <w:pPr>
                        <w:jc w:val="center"/>
                      </w:pP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72256" behindDoc="0" locked="0" layoutInCell="1" allowOverlap="1" wp14:anchorId="3D0B0CED" wp14:editId="6BFBA2EE">
                <wp:simplePos x="0" y="0"/>
                <wp:positionH relativeFrom="column">
                  <wp:posOffset>6245225</wp:posOffset>
                </wp:positionH>
                <wp:positionV relativeFrom="paragraph">
                  <wp:posOffset>7694608</wp:posOffset>
                </wp:positionV>
                <wp:extent cx="7089140" cy="652780"/>
                <wp:effectExtent l="0" t="0" r="0" b="0"/>
                <wp:wrapNone/>
                <wp:docPr id="15" name="Parallelogram 1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1761" id="Parallelogram 15" o:spid="_x0000_s1026" type="#_x0000_t7" alt="Title: Shape" style="position:absolute;margin-left:491.75pt;margin-top:605.85pt;width:558.2pt;height:51.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" adj="1379" fillcolor="#333 [3204]" stroked="f" strokeweight="3pt"/>
            </w:pict>
          </mc:Fallback>
        </mc:AlternateContent>
      </w:r>
      <w:r w:rsidR="00750509">
        <w:rPr>
          <w:noProof/>
          <w:color w:val="D0300F" w:themeColor="accent6" w:themeShade="BF"/>
        </w:rPr>
        <mc:AlternateContent>
          <mc:Choice Requires="wps">
            <w:drawing>
              <wp:anchor distT="0" distB="0" distL="114300" distR="114300" simplePos="0" relativeHeight="251802624" behindDoc="0" locked="0" layoutInCell="1" allowOverlap="1" wp14:anchorId="2FA68590" wp14:editId="225EBDF4">
                <wp:simplePos x="0" y="0"/>
                <wp:positionH relativeFrom="margin">
                  <wp:posOffset>6426200</wp:posOffset>
                </wp:positionH>
                <wp:positionV relativeFrom="margin">
                  <wp:posOffset>1318260</wp:posOffset>
                </wp:positionV>
                <wp:extent cx="1356995" cy="868680"/>
                <wp:effectExtent l="0" t="0" r="0" b="7620"/>
                <wp:wrapNone/>
                <wp:docPr id="18"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5140EACA" w14:textId="77777777" w:rsidR="003C143C" w:rsidRPr="00DC5A24" w:rsidRDefault="003C143C" w:rsidP="00381773">
                            <w:pPr>
                              <w:pStyle w:val="TabName"/>
                              <w:rPr>
                                <w:color w:val="FFFFFF" w:themeColor="background1"/>
                              </w:rPr>
                            </w:pPr>
                            <w:r w:rsidRPr="00DC5A24">
                              <w:rPr>
                                <w:color w:val="FFFFFF" w:themeColor="background1"/>
                              </w:rPr>
                              <w:t>Tab 1</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FA68590" id="AutoShape 412" o:spid="_x0000_s1034" style="position:absolute;left:0;text-align:left;margin-left:506pt;margin-top:103.8pt;width:106.85pt;height:68.4pt;rotation:180;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5140EACA" w14:textId="77777777" w:rsidR="003C143C" w:rsidRPr="00DC5A24" w:rsidRDefault="003C143C" w:rsidP="00381773">
                      <w:pPr>
                        <w:pStyle w:val="TabName"/>
                        <w:rPr>
                          <w:color w:val="FFFFFF" w:themeColor="background1"/>
                        </w:rPr>
                      </w:pPr>
                      <w:r w:rsidRPr="00DC5A24">
                        <w:rPr>
                          <w:color w:val="FFFFFF" w:themeColor="background1"/>
                        </w:rPr>
                        <w:t>Tab 1</w:t>
                      </w:r>
                    </w:p>
                  </w:txbxContent>
                </v:textbox>
                <w10:wrap anchorx="margin" anchory="margin"/>
              </v:shape>
            </w:pict>
          </mc:Fallback>
        </mc:AlternateContent>
      </w:r>
      <w:r w:rsidR="004D4571" w:rsidRPr="00127C5F">
        <w:rPr>
          <w:color w:val="D0300F" w:themeColor="accent6" w:themeShade="BF"/>
        </w:rPr>
        <w:br w:type="page"/>
      </w:r>
      <w:r w:rsidR="00D20797" w:rsidRPr="006709BB">
        <w:lastRenderedPageBreak/>
        <w:t>Problem Statement:</w:t>
      </w:r>
    </w:p>
    <w:p w14:paraId="40BAB0CE" w14:textId="175AF908" w:rsidR="00D20797" w:rsidRPr="006709BB" w:rsidRDefault="00D20797" w:rsidP="004D4571">
      <w:pPr>
        <w:rPr>
          <w:color w:val="auto"/>
          <w:sz w:val="24"/>
          <w:szCs w:val="24"/>
        </w:rPr>
      </w:pPr>
      <w:r w:rsidRPr="006709BB">
        <w:rPr>
          <w:color w:val="auto"/>
          <w:sz w:val="24"/>
          <w:szCs w:val="24"/>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14:paraId="18105D68" w14:textId="435734F2" w:rsidR="00D20797" w:rsidRPr="006709BB" w:rsidRDefault="00D20797" w:rsidP="00B66CE6">
      <w:pPr>
        <w:pStyle w:val="1Spine"/>
      </w:pPr>
      <w:r w:rsidRPr="006709BB">
        <w:t>Characteristics of Data:</w:t>
      </w:r>
    </w:p>
    <w:p w14:paraId="685F9080" w14:textId="77777777" w:rsidR="00ED5A66" w:rsidRPr="006709BB" w:rsidRDefault="00D20797" w:rsidP="004D4571">
      <w:pPr>
        <w:rPr>
          <w:b/>
          <w:bCs/>
          <w:color w:val="auto"/>
          <w:sz w:val="28"/>
          <w:szCs w:val="28"/>
          <w:u w:val="single"/>
        </w:rPr>
      </w:pPr>
      <w:r w:rsidRPr="006709BB">
        <w:rPr>
          <w:b/>
          <w:bCs/>
          <w:color w:val="auto"/>
          <w:sz w:val="28"/>
          <w:szCs w:val="28"/>
          <w:u w:val="single"/>
        </w:rPr>
        <w:t>Shape of Data:</w:t>
      </w:r>
      <w:r w:rsidR="00ED5A66" w:rsidRPr="006709BB">
        <w:rPr>
          <w:b/>
          <w:bCs/>
          <w:color w:val="auto"/>
          <w:sz w:val="28"/>
          <w:szCs w:val="28"/>
          <w:u w:val="single"/>
        </w:rPr>
        <w:t xml:space="preserve"> </w:t>
      </w:r>
    </w:p>
    <w:p w14:paraId="0396F94A" w14:textId="346D83A1" w:rsidR="00D20797" w:rsidRPr="006709BB" w:rsidRDefault="00ED5A66" w:rsidP="004D4571">
      <w:pPr>
        <w:rPr>
          <w:color w:val="auto"/>
          <w:sz w:val="24"/>
          <w:szCs w:val="24"/>
        </w:rPr>
      </w:pPr>
      <w:r w:rsidRPr="006709BB">
        <w:rPr>
          <w:color w:val="auto"/>
          <w:sz w:val="24"/>
          <w:szCs w:val="24"/>
        </w:rPr>
        <w:t xml:space="preserve">for </w:t>
      </w:r>
      <w:r w:rsidRPr="006709BB">
        <w:rPr>
          <w:b/>
          <w:bCs/>
          <w:color w:val="auto"/>
          <w:sz w:val="24"/>
          <w:szCs w:val="24"/>
        </w:rPr>
        <w:t>train_cab.csv:</w:t>
      </w:r>
    </w:p>
    <w:tbl>
      <w:tblPr>
        <w:tblStyle w:val="GridTable4-Accent5"/>
        <w:tblW w:w="0" w:type="auto"/>
        <w:tblInd w:w="3487" w:type="dxa"/>
        <w:tblLook w:val="04A0" w:firstRow="1" w:lastRow="0" w:firstColumn="1" w:lastColumn="0" w:noHBand="0" w:noVBand="1"/>
      </w:tblPr>
      <w:tblGrid>
        <w:gridCol w:w="903"/>
        <w:gridCol w:w="2353"/>
        <w:gridCol w:w="992"/>
      </w:tblGrid>
      <w:tr w:rsidR="006709BB" w:rsidRPr="006709BB" w14:paraId="0723E080" w14:textId="77777777" w:rsidTr="00496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6DE7C641" w14:textId="3B33C949" w:rsidR="009A4D3D" w:rsidRPr="006709BB" w:rsidRDefault="009A4D3D" w:rsidP="009A4D3D">
            <w:pPr>
              <w:jc w:val="center"/>
              <w:rPr>
                <w:color w:val="auto"/>
                <w:sz w:val="24"/>
                <w:szCs w:val="24"/>
                <w:lang w:val="en-IN"/>
              </w:rPr>
            </w:pPr>
            <w:r w:rsidRPr="006709BB">
              <w:rPr>
                <w:color w:val="auto"/>
                <w:sz w:val="24"/>
                <w:szCs w:val="24"/>
                <w:lang w:val="en-IN"/>
              </w:rPr>
              <w:t>S. No</w:t>
            </w:r>
          </w:p>
        </w:tc>
        <w:tc>
          <w:tcPr>
            <w:tcW w:w="2353" w:type="dxa"/>
          </w:tcPr>
          <w:p w14:paraId="6FADA299" w14:textId="6735D8BF" w:rsidR="009A4D3D" w:rsidRPr="006709BB" w:rsidRDefault="009A4D3D" w:rsidP="009A4D3D">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Name of the variable</w:t>
            </w:r>
          </w:p>
        </w:tc>
        <w:tc>
          <w:tcPr>
            <w:tcW w:w="992" w:type="dxa"/>
          </w:tcPr>
          <w:p w14:paraId="7343B280" w14:textId="1E45F441" w:rsidR="009A4D3D" w:rsidRPr="006709BB" w:rsidRDefault="009A4D3D" w:rsidP="009A4D3D">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Count</w:t>
            </w:r>
          </w:p>
        </w:tc>
      </w:tr>
      <w:tr w:rsidR="006709BB" w:rsidRPr="006709BB" w14:paraId="53E7D33B"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9F046FE" w14:textId="28AF462C" w:rsidR="009A4D3D" w:rsidRPr="006709BB" w:rsidRDefault="009A4D3D" w:rsidP="009A4D3D">
            <w:pPr>
              <w:jc w:val="center"/>
              <w:rPr>
                <w:color w:val="auto"/>
                <w:sz w:val="24"/>
                <w:szCs w:val="24"/>
                <w:lang w:val="en-IN"/>
              </w:rPr>
            </w:pPr>
            <w:r w:rsidRPr="006709BB">
              <w:rPr>
                <w:color w:val="auto"/>
                <w:sz w:val="24"/>
                <w:szCs w:val="24"/>
                <w:lang w:val="en-IN"/>
              </w:rPr>
              <w:t>1</w:t>
            </w:r>
          </w:p>
        </w:tc>
        <w:tc>
          <w:tcPr>
            <w:tcW w:w="2353" w:type="dxa"/>
          </w:tcPr>
          <w:p w14:paraId="51E04B60" w14:textId="4F72C574"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fare_amount</w:t>
            </w:r>
          </w:p>
        </w:tc>
        <w:tc>
          <w:tcPr>
            <w:tcW w:w="992" w:type="dxa"/>
          </w:tcPr>
          <w:p w14:paraId="24B87832" w14:textId="327816D0"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16043</w:t>
            </w:r>
          </w:p>
        </w:tc>
      </w:tr>
      <w:tr w:rsidR="006709BB" w:rsidRPr="006709BB" w14:paraId="199F78B1"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7F9F59B1" w14:textId="440FE6EE" w:rsidR="009A4D3D" w:rsidRPr="006709BB" w:rsidRDefault="009A4D3D" w:rsidP="009A4D3D">
            <w:pPr>
              <w:jc w:val="center"/>
              <w:rPr>
                <w:color w:val="auto"/>
                <w:sz w:val="24"/>
                <w:szCs w:val="24"/>
                <w:lang w:val="en-IN"/>
              </w:rPr>
            </w:pPr>
            <w:r w:rsidRPr="006709BB">
              <w:rPr>
                <w:color w:val="auto"/>
                <w:sz w:val="24"/>
                <w:szCs w:val="24"/>
                <w:lang w:val="en-IN"/>
              </w:rPr>
              <w:t>2</w:t>
            </w:r>
          </w:p>
        </w:tc>
        <w:tc>
          <w:tcPr>
            <w:tcW w:w="2353" w:type="dxa"/>
          </w:tcPr>
          <w:p w14:paraId="1F40E4A6" w14:textId="7F061DDA" w:rsidR="009A4D3D" w:rsidRPr="006709BB" w:rsidRDefault="009A4D3D" w:rsidP="009A4D3D">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pickup_datetime</w:t>
            </w:r>
          </w:p>
        </w:tc>
        <w:tc>
          <w:tcPr>
            <w:tcW w:w="992" w:type="dxa"/>
          </w:tcPr>
          <w:p w14:paraId="179065D6" w14:textId="2411EA9A" w:rsidR="009A4D3D" w:rsidRPr="006709BB" w:rsidRDefault="009A4D3D" w:rsidP="009A4D3D">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16067</w:t>
            </w:r>
          </w:p>
        </w:tc>
      </w:tr>
      <w:tr w:rsidR="006709BB" w:rsidRPr="006709BB" w14:paraId="31D01D98"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15E5EFC0" w14:textId="5E61D9E7" w:rsidR="009A4D3D" w:rsidRPr="006709BB" w:rsidRDefault="009A4D3D" w:rsidP="009A4D3D">
            <w:pPr>
              <w:jc w:val="center"/>
              <w:rPr>
                <w:color w:val="auto"/>
                <w:sz w:val="24"/>
                <w:szCs w:val="24"/>
                <w:lang w:val="en-IN"/>
              </w:rPr>
            </w:pPr>
            <w:r w:rsidRPr="006709BB">
              <w:rPr>
                <w:color w:val="auto"/>
                <w:sz w:val="24"/>
                <w:szCs w:val="24"/>
                <w:lang w:val="en-IN"/>
              </w:rPr>
              <w:t>3</w:t>
            </w:r>
          </w:p>
        </w:tc>
        <w:tc>
          <w:tcPr>
            <w:tcW w:w="2353" w:type="dxa"/>
          </w:tcPr>
          <w:p w14:paraId="312B5D3C" w14:textId="0483FD71"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pickup_longitude</w:t>
            </w:r>
          </w:p>
        </w:tc>
        <w:tc>
          <w:tcPr>
            <w:tcW w:w="992" w:type="dxa"/>
          </w:tcPr>
          <w:p w14:paraId="67A4A162" w14:textId="00542A18"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16067</w:t>
            </w:r>
          </w:p>
        </w:tc>
      </w:tr>
      <w:tr w:rsidR="006709BB" w:rsidRPr="006709BB" w14:paraId="1C84FCF9"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180C26C4" w14:textId="7D0B7764" w:rsidR="009A4D3D" w:rsidRPr="006709BB" w:rsidRDefault="009A4D3D" w:rsidP="009A4D3D">
            <w:pPr>
              <w:jc w:val="center"/>
              <w:rPr>
                <w:color w:val="auto"/>
                <w:sz w:val="24"/>
                <w:szCs w:val="24"/>
                <w:lang w:val="en-IN"/>
              </w:rPr>
            </w:pPr>
            <w:r w:rsidRPr="006709BB">
              <w:rPr>
                <w:color w:val="auto"/>
                <w:sz w:val="24"/>
                <w:szCs w:val="24"/>
                <w:lang w:val="en-IN"/>
              </w:rPr>
              <w:t>4</w:t>
            </w:r>
          </w:p>
        </w:tc>
        <w:tc>
          <w:tcPr>
            <w:tcW w:w="2353" w:type="dxa"/>
          </w:tcPr>
          <w:p w14:paraId="2537D8D0" w14:textId="1C97BD7E" w:rsidR="009A4D3D" w:rsidRPr="006709BB" w:rsidRDefault="009A4D3D" w:rsidP="009A4D3D">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pickup_latitude</w:t>
            </w:r>
          </w:p>
        </w:tc>
        <w:tc>
          <w:tcPr>
            <w:tcW w:w="992" w:type="dxa"/>
          </w:tcPr>
          <w:p w14:paraId="6A857276" w14:textId="37DF79E4" w:rsidR="009A4D3D" w:rsidRPr="006709BB" w:rsidRDefault="009A4D3D" w:rsidP="009A4D3D">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16067</w:t>
            </w:r>
          </w:p>
        </w:tc>
      </w:tr>
      <w:tr w:rsidR="006709BB" w:rsidRPr="006709BB" w14:paraId="1BB88906"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4E9A9B6" w14:textId="3BF028EC" w:rsidR="009A4D3D" w:rsidRPr="006709BB" w:rsidRDefault="009A4D3D" w:rsidP="009A4D3D">
            <w:pPr>
              <w:jc w:val="center"/>
              <w:rPr>
                <w:color w:val="auto"/>
                <w:sz w:val="24"/>
                <w:szCs w:val="24"/>
                <w:lang w:val="en-IN"/>
              </w:rPr>
            </w:pPr>
            <w:r w:rsidRPr="006709BB">
              <w:rPr>
                <w:color w:val="auto"/>
                <w:sz w:val="24"/>
                <w:szCs w:val="24"/>
                <w:lang w:val="en-IN"/>
              </w:rPr>
              <w:t>5</w:t>
            </w:r>
          </w:p>
        </w:tc>
        <w:tc>
          <w:tcPr>
            <w:tcW w:w="2353" w:type="dxa"/>
          </w:tcPr>
          <w:p w14:paraId="03206903" w14:textId="2356E38B"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dropoff_longitude</w:t>
            </w:r>
          </w:p>
        </w:tc>
        <w:tc>
          <w:tcPr>
            <w:tcW w:w="992" w:type="dxa"/>
          </w:tcPr>
          <w:p w14:paraId="0D694CEB" w14:textId="1353E8E3"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16067</w:t>
            </w:r>
          </w:p>
        </w:tc>
      </w:tr>
      <w:tr w:rsidR="006709BB" w:rsidRPr="006709BB" w14:paraId="549848CF"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116D77C2" w14:textId="075EA74D" w:rsidR="009A4D3D" w:rsidRPr="006709BB" w:rsidRDefault="009A4D3D" w:rsidP="009A4D3D">
            <w:pPr>
              <w:jc w:val="center"/>
              <w:rPr>
                <w:color w:val="auto"/>
                <w:sz w:val="24"/>
                <w:szCs w:val="24"/>
                <w:lang w:val="en-IN"/>
              </w:rPr>
            </w:pPr>
            <w:r w:rsidRPr="006709BB">
              <w:rPr>
                <w:color w:val="auto"/>
                <w:sz w:val="24"/>
                <w:szCs w:val="24"/>
                <w:lang w:val="en-IN"/>
              </w:rPr>
              <w:t>6</w:t>
            </w:r>
          </w:p>
        </w:tc>
        <w:tc>
          <w:tcPr>
            <w:tcW w:w="2353" w:type="dxa"/>
          </w:tcPr>
          <w:p w14:paraId="2F981961" w14:textId="25414C20" w:rsidR="009A4D3D" w:rsidRPr="006709BB" w:rsidRDefault="009A4D3D" w:rsidP="009A4D3D">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dropoff_latitude</w:t>
            </w:r>
          </w:p>
        </w:tc>
        <w:tc>
          <w:tcPr>
            <w:tcW w:w="992" w:type="dxa"/>
          </w:tcPr>
          <w:p w14:paraId="79127826" w14:textId="151A1227" w:rsidR="009A4D3D" w:rsidRPr="006709BB" w:rsidRDefault="009A4D3D" w:rsidP="009A4D3D">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16067</w:t>
            </w:r>
          </w:p>
        </w:tc>
      </w:tr>
      <w:tr w:rsidR="006709BB" w:rsidRPr="006709BB" w14:paraId="00F42260"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712E028A" w14:textId="5544E5FA" w:rsidR="009A4D3D" w:rsidRPr="006709BB" w:rsidRDefault="009A4D3D" w:rsidP="009A4D3D">
            <w:pPr>
              <w:jc w:val="center"/>
              <w:rPr>
                <w:color w:val="auto"/>
                <w:sz w:val="24"/>
                <w:szCs w:val="24"/>
                <w:lang w:val="en-IN"/>
              </w:rPr>
            </w:pPr>
            <w:r w:rsidRPr="006709BB">
              <w:rPr>
                <w:color w:val="auto"/>
                <w:sz w:val="24"/>
                <w:szCs w:val="24"/>
                <w:lang w:val="en-IN"/>
              </w:rPr>
              <w:t>7</w:t>
            </w:r>
          </w:p>
        </w:tc>
        <w:tc>
          <w:tcPr>
            <w:tcW w:w="2353" w:type="dxa"/>
          </w:tcPr>
          <w:p w14:paraId="0D246411" w14:textId="053C9606"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passenger_count</w:t>
            </w:r>
          </w:p>
        </w:tc>
        <w:tc>
          <w:tcPr>
            <w:tcW w:w="992" w:type="dxa"/>
          </w:tcPr>
          <w:p w14:paraId="481FA46F" w14:textId="5E454554" w:rsidR="009A4D3D" w:rsidRPr="006709BB" w:rsidRDefault="009A4D3D" w:rsidP="009A4D3D">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16012</w:t>
            </w:r>
          </w:p>
        </w:tc>
      </w:tr>
    </w:tbl>
    <w:p w14:paraId="100AC624" w14:textId="77777777" w:rsidR="00ED5A66" w:rsidRPr="006709BB" w:rsidRDefault="00ED5A66" w:rsidP="004D4571">
      <w:pPr>
        <w:rPr>
          <w:color w:val="auto"/>
          <w:sz w:val="24"/>
          <w:szCs w:val="24"/>
          <w:lang w:val="en-IN"/>
        </w:rPr>
      </w:pPr>
    </w:p>
    <w:p w14:paraId="6AAE1BCD" w14:textId="77777777" w:rsidR="00ED5A66" w:rsidRPr="006709BB" w:rsidRDefault="00ED5A66" w:rsidP="004D4571">
      <w:pPr>
        <w:rPr>
          <w:color w:val="auto"/>
          <w:sz w:val="24"/>
          <w:szCs w:val="24"/>
          <w:lang w:val="en-IN"/>
        </w:rPr>
      </w:pPr>
    </w:p>
    <w:p w14:paraId="322974D4" w14:textId="51C99E30" w:rsidR="00ED5A66" w:rsidRPr="006709BB" w:rsidRDefault="00ED5A66" w:rsidP="004D4571">
      <w:pPr>
        <w:rPr>
          <w:b/>
          <w:bCs/>
          <w:color w:val="auto"/>
          <w:sz w:val="24"/>
          <w:szCs w:val="24"/>
        </w:rPr>
      </w:pPr>
      <w:r w:rsidRPr="006709BB">
        <w:rPr>
          <w:b/>
          <w:bCs/>
          <w:color w:val="auto"/>
          <w:sz w:val="24"/>
          <w:szCs w:val="24"/>
          <w:lang w:val="en-IN"/>
        </w:rPr>
        <w:t>for test.csv</w:t>
      </w:r>
      <w:r w:rsidRPr="006709BB">
        <w:rPr>
          <w:b/>
          <w:bCs/>
          <w:color w:val="auto"/>
          <w:sz w:val="24"/>
          <w:szCs w:val="24"/>
        </w:rPr>
        <w:t>:</w:t>
      </w:r>
    </w:p>
    <w:tbl>
      <w:tblPr>
        <w:tblStyle w:val="GridTable4-Accent5"/>
        <w:tblW w:w="0" w:type="auto"/>
        <w:tblInd w:w="3487" w:type="dxa"/>
        <w:tblLook w:val="04A0" w:firstRow="1" w:lastRow="0" w:firstColumn="1" w:lastColumn="0" w:noHBand="0" w:noVBand="1"/>
      </w:tblPr>
      <w:tblGrid>
        <w:gridCol w:w="903"/>
        <w:gridCol w:w="2353"/>
        <w:gridCol w:w="992"/>
      </w:tblGrid>
      <w:tr w:rsidR="006709BB" w:rsidRPr="006709BB" w14:paraId="117A26E2" w14:textId="77777777" w:rsidTr="00496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60BA8285" w14:textId="77777777" w:rsidR="009A4D3D" w:rsidRPr="006709BB" w:rsidRDefault="009A4D3D" w:rsidP="00950908">
            <w:pPr>
              <w:jc w:val="center"/>
              <w:rPr>
                <w:color w:val="auto"/>
                <w:sz w:val="24"/>
                <w:szCs w:val="24"/>
                <w:lang w:val="en-IN"/>
              </w:rPr>
            </w:pPr>
            <w:r w:rsidRPr="006709BB">
              <w:rPr>
                <w:color w:val="auto"/>
                <w:sz w:val="24"/>
                <w:szCs w:val="24"/>
                <w:lang w:val="en-IN"/>
              </w:rPr>
              <w:t>S. No</w:t>
            </w:r>
          </w:p>
        </w:tc>
        <w:tc>
          <w:tcPr>
            <w:tcW w:w="2353" w:type="dxa"/>
          </w:tcPr>
          <w:p w14:paraId="6E2E139C" w14:textId="77777777" w:rsidR="009A4D3D" w:rsidRPr="006709BB" w:rsidRDefault="009A4D3D" w:rsidP="00950908">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Name of the variable</w:t>
            </w:r>
          </w:p>
        </w:tc>
        <w:tc>
          <w:tcPr>
            <w:tcW w:w="992" w:type="dxa"/>
          </w:tcPr>
          <w:p w14:paraId="78B34C11" w14:textId="77777777" w:rsidR="009A4D3D" w:rsidRPr="006709BB" w:rsidRDefault="009A4D3D" w:rsidP="00950908">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Count</w:t>
            </w:r>
          </w:p>
        </w:tc>
      </w:tr>
      <w:tr w:rsidR="006709BB" w:rsidRPr="006709BB" w14:paraId="2A76BA65"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2AC300C" w14:textId="527AF8DE" w:rsidR="009A4D3D" w:rsidRPr="006709BB" w:rsidRDefault="009A4D3D" w:rsidP="00950908">
            <w:pPr>
              <w:jc w:val="center"/>
              <w:rPr>
                <w:color w:val="auto"/>
                <w:sz w:val="24"/>
                <w:szCs w:val="24"/>
                <w:lang w:val="en-IN"/>
              </w:rPr>
            </w:pPr>
            <w:r w:rsidRPr="006709BB">
              <w:rPr>
                <w:color w:val="auto"/>
                <w:sz w:val="24"/>
                <w:szCs w:val="24"/>
                <w:lang w:val="en-IN"/>
              </w:rPr>
              <w:t>1</w:t>
            </w:r>
          </w:p>
        </w:tc>
        <w:tc>
          <w:tcPr>
            <w:tcW w:w="2353" w:type="dxa"/>
          </w:tcPr>
          <w:p w14:paraId="12BC098A" w14:textId="77777777" w:rsidR="009A4D3D" w:rsidRPr="006709BB" w:rsidRDefault="009A4D3D"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pickup_datetime</w:t>
            </w:r>
          </w:p>
        </w:tc>
        <w:tc>
          <w:tcPr>
            <w:tcW w:w="992" w:type="dxa"/>
          </w:tcPr>
          <w:p w14:paraId="52C6AA0E" w14:textId="43691CA3" w:rsidR="009A4D3D" w:rsidRPr="006709BB" w:rsidRDefault="009A4D3D"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9914</w:t>
            </w:r>
          </w:p>
        </w:tc>
      </w:tr>
      <w:tr w:rsidR="006709BB" w:rsidRPr="006709BB" w14:paraId="3E06C920"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27D99055" w14:textId="66A5CED5" w:rsidR="009A4D3D" w:rsidRPr="006709BB" w:rsidRDefault="009A4D3D" w:rsidP="00950908">
            <w:pPr>
              <w:jc w:val="center"/>
              <w:rPr>
                <w:color w:val="auto"/>
                <w:sz w:val="24"/>
                <w:szCs w:val="24"/>
                <w:lang w:val="en-IN"/>
              </w:rPr>
            </w:pPr>
            <w:r w:rsidRPr="006709BB">
              <w:rPr>
                <w:color w:val="auto"/>
                <w:sz w:val="24"/>
                <w:szCs w:val="24"/>
                <w:lang w:val="en-IN"/>
              </w:rPr>
              <w:t>2</w:t>
            </w:r>
          </w:p>
        </w:tc>
        <w:tc>
          <w:tcPr>
            <w:tcW w:w="2353" w:type="dxa"/>
          </w:tcPr>
          <w:p w14:paraId="6082C5F9" w14:textId="77777777" w:rsidR="009A4D3D" w:rsidRPr="006709BB" w:rsidRDefault="009A4D3D"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pickup_longitude</w:t>
            </w:r>
          </w:p>
        </w:tc>
        <w:tc>
          <w:tcPr>
            <w:tcW w:w="992" w:type="dxa"/>
          </w:tcPr>
          <w:p w14:paraId="13F1CB09" w14:textId="369D6F84" w:rsidR="009A4D3D" w:rsidRPr="006709BB" w:rsidRDefault="009A4D3D"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9914</w:t>
            </w:r>
          </w:p>
        </w:tc>
      </w:tr>
      <w:tr w:rsidR="006709BB" w:rsidRPr="006709BB" w14:paraId="573D0CB7"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255E9496" w14:textId="5373DE29" w:rsidR="009A4D3D" w:rsidRPr="006709BB" w:rsidRDefault="009A4D3D" w:rsidP="00950908">
            <w:pPr>
              <w:jc w:val="center"/>
              <w:rPr>
                <w:color w:val="auto"/>
                <w:sz w:val="24"/>
                <w:szCs w:val="24"/>
                <w:lang w:val="en-IN"/>
              </w:rPr>
            </w:pPr>
            <w:r w:rsidRPr="006709BB">
              <w:rPr>
                <w:color w:val="auto"/>
                <w:sz w:val="24"/>
                <w:szCs w:val="24"/>
                <w:lang w:val="en-IN"/>
              </w:rPr>
              <w:t>3</w:t>
            </w:r>
          </w:p>
        </w:tc>
        <w:tc>
          <w:tcPr>
            <w:tcW w:w="2353" w:type="dxa"/>
          </w:tcPr>
          <w:p w14:paraId="38770EAB" w14:textId="77777777" w:rsidR="009A4D3D" w:rsidRPr="006709BB" w:rsidRDefault="009A4D3D"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pickup_latitude</w:t>
            </w:r>
          </w:p>
        </w:tc>
        <w:tc>
          <w:tcPr>
            <w:tcW w:w="992" w:type="dxa"/>
          </w:tcPr>
          <w:p w14:paraId="4A7A773C" w14:textId="3833872F" w:rsidR="009A4D3D" w:rsidRPr="006709BB" w:rsidRDefault="009A4D3D"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9914</w:t>
            </w:r>
          </w:p>
        </w:tc>
      </w:tr>
      <w:tr w:rsidR="006709BB" w:rsidRPr="006709BB" w14:paraId="4DEDA4B2"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5C1DB31A" w14:textId="7754B571" w:rsidR="009A4D3D" w:rsidRPr="006709BB" w:rsidRDefault="009A4D3D" w:rsidP="00950908">
            <w:pPr>
              <w:jc w:val="center"/>
              <w:rPr>
                <w:color w:val="auto"/>
                <w:sz w:val="24"/>
                <w:szCs w:val="24"/>
                <w:lang w:val="en-IN"/>
              </w:rPr>
            </w:pPr>
            <w:r w:rsidRPr="006709BB">
              <w:rPr>
                <w:color w:val="auto"/>
                <w:sz w:val="24"/>
                <w:szCs w:val="24"/>
                <w:lang w:val="en-IN"/>
              </w:rPr>
              <w:t>4</w:t>
            </w:r>
          </w:p>
        </w:tc>
        <w:tc>
          <w:tcPr>
            <w:tcW w:w="2353" w:type="dxa"/>
          </w:tcPr>
          <w:p w14:paraId="7A6CD87D" w14:textId="77777777" w:rsidR="009A4D3D" w:rsidRPr="006709BB" w:rsidRDefault="009A4D3D"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dropoff_longitude</w:t>
            </w:r>
          </w:p>
        </w:tc>
        <w:tc>
          <w:tcPr>
            <w:tcW w:w="992" w:type="dxa"/>
          </w:tcPr>
          <w:p w14:paraId="3CBA30C4" w14:textId="45AD205B" w:rsidR="009A4D3D" w:rsidRPr="006709BB" w:rsidRDefault="009A4D3D"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9914</w:t>
            </w:r>
          </w:p>
        </w:tc>
      </w:tr>
      <w:tr w:rsidR="006709BB" w:rsidRPr="006709BB" w14:paraId="0CCDF248"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0D4242C" w14:textId="29E19E66" w:rsidR="009A4D3D" w:rsidRPr="006709BB" w:rsidRDefault="009A4D3D" w:rsidP="00950908">
            <w:pPr>
              <w:jc w:val="center"/>
              <w:rPr>
                <w:color w:val="auto"/>
                <w:sz w:val="24"/>
                <w:szCs w:val="24"/>
                <w:lang w:val="en-IN"/>
              </w:rPr>
            </w:pPr>
            <w:r w:rsidRPr="006709BB">
              <w:rPr>
                <w:color w:val="auto"/>
                <w:sz w:val="24"/>
                <w:szCs w:val="24"/>
                <w:lang w:val="en-IN"/>
              </w:rPr>
              <w:t>5</w:t>
            </w:r>
          </w:p>
        </w:tc>
        <w:tc>
          <w:tcPr>
            <w:tcW w:w="2353" w:type="dxa"/>
          </w:tcPr>
          <w:p w14:paraId="557C67DA" w14:textId="77777777" w:rsidR="009A4D3D" w:rsidRPr="006709BB" w:rsidRDefault="009A4D3D"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dropoff_latitude</w:t>
            </w:r>
          </w:p>
        </w:tc>
        <w:tc>
          <w:tcPr>
            <w:tcW w:w="992" w:type="dxa"/>
          </w:tcPr>
          <w:p w14:paraId="20A8F50F" w14:textId="4A485842" w:rsidR="009A4D3D" w:rsidRPr="006709BB" w:rsidRDefault="009A4D3D"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9914</w:t>
            </w:r>
          </w:p>
        </w:tc>
      </w:tr>
      <w:tr w:rsidR="006709BB" w:rsidRPr="006709BB" w14:paraId="0BEA4C12"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53D45F9D" w14:textId="76F6AE18" w:rsidR="009A4D3D" w:rsidRPr="006709BB" w:rsidRDefault="009A4D3D" w:rsidP="00950908">
            <w:pPr>
              <w:jc w:val="center"/>
              <w:rPr>
                <w:color w:val="auto"/>
                <w:sz w:val="24"/>
                <w:szCs w:val="24"/>
                <w:lang w:val="en-IN"/>
              </w:rPr>
            </w:pPr>
            <w:r w:rsidRPr="006709BB">
              <w:rPr>
                <w:color w:val="auto"/>
                <w:sz w:val="24"/>
                <w:szCs w:val="24"/>
                <w:lang w:val="en-IN"/>
              </w:rPr>
              <w:t>6</w:t>
            </w:r>
          </w:p>
        </w:tc>
        <w:tc>
          <w:tcPr>
            <w:tcW w:w="2353" w:type="dxa"/>
          </w:tcPr>
          <w:p w14:paraId="1564F15D" w14:textId="77777777" w:rsidR="009A4D3D" w:rsidRPr="006709BB" w:rsidRDefault="009A4D3D"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passenger_count</w:t>
            </w:r>
          </w:p>
        </w:tc>
        <w:tc>
          <w:tcPr>
            <w:tcW w:w="992" w:type="dxa"/>
          </w:tcPr>
          <w:p w14:paraId="5C8C42C4" w14:textId="35D4A983" w:rsidR="009A4D3D" w:rsidRPr="006709BB" w:rsidRDefault="009A4D3D"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9914</w:t>
            </w:r>
          </w:p>
        </w:tc>
      </w:tr>
    </w:tbl>
    <w:p w14:paraId="3EC683C9" w14:textId="77777777" w:rsidR="009A4D3D" w:rsidRPr="006709BB" w:rsidRDefault="009A4D3D" w:rsidP="004D4571">
      <w:pPr>
        <w:rPr>
          <w:b/>
          <w:bCs/>
          <w:color w:val="auto"/>
          <w:sz w:val="24"/>
          <w:szCs w:val="24"/>
        </w:rPr>
      </w:pPr>
    </w:p>
    <w:p w14:paraId="240F9156" w14:textId="77777777" w:rsidR="00ED5A66" w:rsidRPr="006709BB" w:rsidRDefault="00ED5A66" w:rsidP="004D4571">
      <w:pPr>
        <w:rPr>
          <w:b/>
          <w:bCs/>
          <w:color w:val="auto"/>
          <w:sz w:val="24"/>
          <w:szCs w:val="24"/>
        </w:rPr>
      </w:pPr>
    </w:p>
    <w:p w14:paraId="042B70FC" w14:textId="77777777" w:rsidR="006709BB" w:rsidRDefault="006709BB" w:rsidP="004D4571">
      <w:pPr>
        <w:rPr>
          <w:b/>
          <w:bCs/>
          <w:color w:val="auto"/>
          <w:sz w:val="32"/>
          <w:szCs w:val="32"/>
          <w:u w:val="single"/>
        </w:rPr>
      </w:pPr>
    </w:p>
    <w:p w14:paraId="60651388" w14:textId="77777777" w:rsidR="006709BB" w:rsidRDefault="006709BB" w:rsidP="004D4571">
      <w:pPr>
        <w:rPr>
          <w:b/>
          <w:bCs/>
          <w:color w:val="auto"/>
          <w:sz w:val="32"/>
          <w:szCs w:val="32"/>
          <w:u w:val="single"/>
        </w:rPr>
      </w:pPr>
    </w:p>
    <w:p w14:paraId="652A448F" w14:textId="77777777" w:rsidR="006709BB" w:rsidRDefault="006709BB" w:rsidP="004D4571">
      <w:pPr>
        <w:rPr>
          <w:b/>
          <w:bCs/>
          <w:color w:val="auto"/>
          <w:sz w:val="32"/>
          <w:szCs w:val="32"/>
          <w:u w:val="single"/>
        </w:rPr>
      </w:pPr>
    </w:p>
    <w:p w14:paraId="6E46C6A0" w14:textId="77777777" w:rsidR="006709BB" w:rsidRDefault="006709BB" w:rsidP="004D4571">
      <w:pPr>
        <w:rPr>
          <w:b/>
          <w:bCs/>
          <w:color w:val="auto"/>
          <w:sz w:val="32"/>
          <w:szCs w:val="32"/>
          <w:u w:val="single"/>
        </w:rPr>
      </w:pPr>
    </w:p>
    <w:p w14:paraId="03BA17D2" w14:textId="77777777" w:rsidR="006709BB" w:rsidRDefault="006709BB" w:rsidP="004D4571">
      <w:pPr>
        <w:rPr>
          <w:b/>
          <w:bCs/>
          <w:color w:val="auto"/>
          <w:sz w:val="32"/>
          <w:szCs w:val="32"/>
          <w:u w:val="single"/>
        </w:rPr>
      </w:pPr>
    </w:p>
    <w:p w14:paraId="038EE948" w14:textId="77777777" w:rsidR="006709BB" w:rsidRDefault="006709BB" w:rsidP="004D4571">
      <w:pPr>
        <w:rPr>
          <w:b/>
          <w:bCs/>
          <w:color w:val="auto"/>
          <w:sz w:val="32"/>
          <w:szCs w:val="32"/>
          <w:u w:val="single"/>
        </w:rPr>
      </w:pPr>
    </w:p>
    <w:p w14:paraId="6C03B286" w14:textId="15309348" w:rsidR="00D20797" w:rsidRDefault="00D20797" w:rsidP="004D4571">
      <w:pPr>
        <w:rPr>
          <w:b/>
          <w:bCs/>
          <w:color w:val="auto"/>
          <w:sz w:val="32"/>
          <w:szCs w:val="32"/>
          <w:u w:val="single"/>
        </w:rPr>
      </w:pPr>
      <w:r w:rsidRPr="006709BB">
        <w:rPr>
          <w:b/>
          <w:bCs/>
          <w:color w:val="auto"/>
          <w:sz w:val="32"/>
          <w:szCs w:val="32"/>
          <w:u w:val="single"/>
        </w:rPr>
        <w:t>Feature Definitions:</w:t>
      </w:r>
    </w:p>
    <w:tbl>
      <w:tblPr>
        <w:tblStyle w:val="GridTable4-Accent5"/>
        <w:tblW w:w="10020" w:type="dxa"/>
        <w:tblInd w:w="607" w:type="dxa"/>
        <w:tblLook w:val="04A0" w:firstRow="1" w:lastRow="0" w:firstColumn="1" w:lastColumn="0" w:noHBand="0" w:noVBand="1"/>
      </w:tblPr>
      <w:tblGrid>
        <w:gridCol w:w="903"/>
        <w:gridCol w:w="2353"/>
        <w:gridCol w:w="6764"/>
      </w:tblGrid>
      <w:tr w:rsidR="006709BB" w:rsidRPr="006709BB" w14:paraId="0327FCBB" w14:textId="77777777" w:rsidTr="00496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27F7FC9C" w14:textId="77777777" w:rsidR="006709BB" w:rsidRPr="006709BB" w:rsidRDefault="006709BB" w:rsidP="00950908">
            <w:pPr>
              <w:jc w:val="center"/>
              <w:rPr>
                <w:color w:val="auto"/>
                <w:sz w:val="24"/>
                <w:szCs w:val="24"/>
                <w:lang w:val="en-IN"/>
              </w:rPr>
            </w:pPr>
            <w:r w:rsidRPr="006709BB">
              <w:rPr>
                <w:color w:val="auto"/>
                <w:sz w:val="24"/>
                <w:szCs w:val="24"/>
                <w:lang w:val="en-IN"/>
              </w:rPr>
              <w:t>S. No</w:t>
            </w:r>
          </w:p>
        </w:tc>
        <w:tc>
          <w:tcPr>
            <w:tcW w:w="2353" w:type="dxa"/>
          </w:tcPr>
          <w:p w14:paraId="6FA2C7EF" w14:textId="77777777" w:rsidR="006709BB" w:rsidRPr="006709BB" w:rsidRDefault="006709BB" w:rsidP="00950908">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Name of the variable</w:t>
            </w:r>
          </w:p>
        </w:tc>
        <w:tc>
          <w:tcPr>
            <w:tcW w:w="6764" w:type="dxa"/>
          </w:tcPr>
          <w:p w14:paraId="52DCFECE" w14:textId="4C606991" w:rsidR="006709BB" w:rsidRPr="006709BB" w:rsidRDefault="006709BB" w:rsidP="00950908">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lang w:val="en-IN"/>
              </w:rPr>
              <w:t>Description</w:t>
            </w:r>
          </w:p>
        </w:tc>
      </w:tr>
      <w:tr w:rsidR="006709BB" w:rsidRPr="006709BB" w14:paraId="06AF6DA5"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01747E2" w14:textId="77777777" w:rsidR="006709BB" w:rsidRPr="006709BB" w:rsidRDefault="006709BB" w:rsidP="00950908">
            <w:pPr>
              <w:jc w:val="center"/>
              <w:rPr>
                <w:color w:val="auto"/>
                <w:sz w:val="24"/>
                <w:szCs w:val="24"/>
                <w:lang w:val="en-IN"/>
              </w:rPr>
            </w:pPr>
            <w:r w:rsidRPr="006709BB">
              <w:rPr>
                <w:color w:val="auto"/>
                <w:sz w:val="24"/>
                <w:szCs w:val="24"/>
                <w:lang w:val="en-IN"/>
              </w:rPr>
              <w:t>1</w:t>
            </w:r>
          </w:p>
        </w:tc>
        <w:tc>
          <w:tcPr>
            <w:tcW w:w="2353" w:type="dxa"/>
          </w:tcPr>
          <w:p w14:paraId="082D7A8E" w14:textId="77777777" w:rsidR="006709BB" w:rsidRPr="006709BB" w:rsidRDefault="006709BB"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fare_amount</w:t>
            </w:r>
          </w:p>
        </w:tc>
        <w:tc>
          <w:tcPr>
            <w:tcW w:w="6764" w:type="dxa"/>
          </w:tcPr>
          <w:p w14:paraId="53C34EB6" w14:textId="726A00B9" w:rsidR="006709BB" w:rsidRPr="006709BB" w:rsidRDefault="006709BB" w:rsidP="006709BB">
            <w:pP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rPr>
              <w:t>Final fare of the cab</w:t>
            </w:r>
          </w:p>
        </w:tc>
      </w:tr>
      <w:tr w:rsidR="006709BB" w:rsidRPr="006709BB" w14:paraId="7F6BCCC1"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130DF809" w14:textId="77777777" w:rsidR="006709BB" w:rsidRPr="006709BB" w:rsidRDefault="006709BB" w:rsidP="00950908">
            <w:pPr>
              <w:jc w:val="center"/>
              <w:rPr>
                <w:color w:val="auto"/>
                <w:sz w:val="24"/>
                <w:szCs w:val="24"/>
                <w:lang w:val="en-IN"/>
              </w:rPr>
            </w:pPr>
            <w:r w:rsidRPr="006709BB">
              <w:rPr>
                <w:color w:val="auto"/>
                <w:sz w:val="24"/>
                <w:szCs w:val="24"/>
                <w:lang w:val="en-IN"/>
              </w:rPr>
              <w:t>2</w:t>
            </w:r>
          </w:p>
        </w:tc>
        <w:tc>
          <w:tcPr>
            <w:tcW w:w="2353" w:type="dxa"/>
          </w:tcPr>
          <w:p w14:paraId="19F12160" w14:textId="77777777" w:rsidR="006709BB" w:rsidRPr="006709BB" w:rsidRDefault="006709BB"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pickup_datetime</w:t>
            </w:r>
          </w:p>
        </w:tc>
        <w:tc>
          <w:tcPr>
            <w:tcW w:w="6764" w:type="dxa"/>
          </w:tcPr>
          <w:p w14:paraId="529A2AE1" w14:textId="393EDE53" w:rsidR="006709BB" w:rsidRPr="006709BB" w:rsidRDefault="006709BB" w:rsidP="006709BB">
            <w:pP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rPr>
              <w:t>Date and time of the passenger pickup</w:t>
            </w:r>
          </w:p>
        </w:tc>
      </w:tr>
      <w:tr w:rsidR="006709BB" w:rsidRPr="006709BB" w14:paraId="391671D7"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659B1234" w14:textId="77777777" w:rsidR="006709BB" w:rsidRPr="006709BB" w:rsidRDefault="006709BB" w:rsidP="00950908">
            <w:pPr>
              <w:jc w:val="center"/>
              <w:rPr>
                <w:color w:val="auto"/>
                <w:sz w:val="24"/>
                <w:szCs w:val="24"/>
                <w:lang w:val="en-IN"/>
              </w:rPr>
            </w:pPr>
            <w:r w:rsidRPr="006709BB">
              <w:rPr>
                <w:color w:val="auto"/>
                <w:sz w:val="24"/>
                <w:szCs w:val="24"/>
                <w:lang w:val="en-IN"/>
              </w:rPr>
              <w:t>3</w:t>
            </w:r>
          </w:p>
        </w:tc>
        <w:tc>
          <w:tcPr>
            <w:tcW w:w="2353" w:type="dxa"/>
          </w:tcPr>
          <w:p w14:paraId="09164C1B" w14:textId="77777777" w:rsidR="006709BB" w:rsidRPr="006709BB" w:rsidRDefault="006709BB"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pickup_longitude</w:t>
            </w:r>
          </w:p>
        </w:tc>
        <w:tc>
          <w:tcPr>
            <w:tcW w:w="6764" w:type="dxa"/>
          </w:tcPr>
          <w:p w14:paraId="37725AE9" w14:textId="71DB6461" w:rsidR="006709BB" w:rsidRPr="006709BB" w:rsidRDefault="006709BB" w:rsidP="006709BB">
            <w:pP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Pr>
                <w:color w:val="auto"/>
                <w:sz w:val="24"/>
                <w:szCs w:val="24"/>
              </w:rPr>
              <w:t>Longitude</w:t>
            </w:r>
            <w:r w:rsidRPr="006709BB">
              <w:rPr>
                <w:color w:val="auto"/>
                <w:sz w:val="24"/>
                <w:szCs w:val="24"/>
              </w:rPr>
              <w:t xml:space="preserve"> coordinate of the picking up the passenger</w:t>
            </w:r>
          </w:p>
        </w:tc>
      </w:tr>
      <w:tr w:rsidR="006709BB" w:rsidRPr="006709BB" w14:paraId="57E2C50E"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2D1A0CBD" w14:textId="77777777" w:rsidR="006709BB" w:rsidRPr="006709BB" w:rsidRDefault="006709BB" w:rsidP="00950908">
            <w:pPr>
              <w:jc w:val="center"/>
              <w:rPr>
                <w:color w:val="auto"/>
                <w:sz w:val="24"/>
                <w:szCs w:val="24"/>
                <w:lang w:val="en-IN"/>
              </w:rPr>
            </w:pPr>
            <w:r w:rsidRPr="006709BB">
              <w:rPr>
                <w:color w:val="auto"/>
                <w:sz w:val="24"/>
                <w:szCs w:val="24"/>
                <w:lang w:val="en-IN"/>
              </w:rPr>
              <w:t>4</w:t>
            </w:r>
          </w:p>
        </w:tc>
        <w:tc>
          <w:tcPr>
            <w:tcW w:w="2353" w:type="dxa"/>
          </w:tcPr>
          <w:p w14:paraId="5B677B03" w14:textId="77777777" w:rsidR="006709BB" w:rsidRPr="006709BB" w:rsidRDefault="006709BB" w:rsidP="00950908">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pickup_latitude</w:t>
            </w:r>
          </w:p>
        </w:tc>
        <w:tc>
          <w:tcPr>
            <w:tcW w:w="6764" w:type="dxa"/>
          </w:tcPr>
          <w:p w14:paraId="2BE6FF74" w14:textId="03EF2DEC" w:rsidR="006709BB" w:rsidRPr="006709BB" w:rsidRDefault="006709BB" w:rsidP="006709BB">
            <w:pP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rPr>
              <w:t xml:space="preserve">Latitude </w:t>
            </w:r>
            <w:r w:rsidRPr="006709BB">
              <w:rPr>
                <w:color w:val="auto"/>
                <w:sz w:val="24"/>
                <w:szCs w:val="24"/>
              </w:rPr>
              <w:t>coordinate of the picking up the passenger</w:t>
            </w:r>
          </w:p>
        </w:tc>
      </w:tr>
      <w:tr w:rsidR="006709BB" w:rsidRPr="006709BB" w14:paraId="17C040F2"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1AE819A" w14:textId="77777777" w:rsidR="006709BB" w:rsidRPr="006709BB" w:rsidRDefault="006709BB" w:rsidP="00950908">
            <w:pPr>
              <w:jc w:val="center"/>
              <w:rPr>
                <w:color w:val="auto"/>
                <w:sz w:val="24"/>
                <w:szCs w:val="24"/>
                <w:lang w:val="en-IN"/>
              </w:rPr>
            </w:pPr>
            <w:r w:rsidRPr="006709BB">
              <w:rPr>
                <w:color w:val="auto"/>
                <w:sz w:val="24"/>
                <w:szCs w:val="24"/>
                <w:lang w:val="en-IN"/>
              </w:rPr>
              <w:t>5</w:t>
            </w:r>
          </w:p>
        </w:tc>
        <w:tc>
          <w:tcPr>
            <w:tcW w:w="2353" w:type="dxa"/>
          </w:tcPr>
          <w:p w14:paraId="0EAED0C8" w14:textId="77777777" w:rsidR="006709BB" w:rsidRPr="006709BB" w:rsidRDefault="006709BB" w:rsidP="00950908">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dropoff_longitude</w:t>
            </w:r>
          </w:p>
        </w:tc>
        <w:tc>
          <w:tcPr>
            <w:tcW w:w="6764" w:type="dxa"/>
          </w:tcPr>
          <w:p w14:paraId="638C4858" w14:textId="16147B1A" w:rsidR="006709BB" w:rsidRPr="006709BB" w:rsidRDefault="006709BB" w:rsidP="006709BB">
            <w:pPr>
              <w:jc w:val="both"/>
              <w:cnfStyle w:val="000000100000" w:firstRow="0" w:lastRow="0" w:firstColumn="0" w:lastColumn="0" w:oddVBand="0" w:evenVBand="0" w:oddHBand="1" w:evenHBand="0" w:firstRowFirstColumn="0" w:firstRowLastColumn="0" w:lastRowFirstColumn="0" w:lastRowLastColumn="0"/>
              <w:rPr>
                <w:color w:val="auto"/>
                <w:sz w:val="24"/>
                <w:szCs w:val="24"/>
              </w:rPr>
            </w:pPr>
            <w:r w:rsidRPr="006709BB">
              <w:rPr>
                <w:color w:val="auto"/>
                <w:sz w:val="24"/>
                <w:szCs w:val="24"/>
              </w:rPr>
              <w:t>Longitude coordinate of the</w:t>
            </w:r>
            <w:r>
              <w:rPr>
                <w:color w:val="auto"/>
                <w:sz w:val="24"/>
                <w:szCs w:val="24"/>
              </w:rPr>
              <w:t xml:space="preserve"> droppint point</w:t>
            </w:r>
            <w:r w:rsidRPr="006709BB">
              <w:rPr>
                <w:color w:val="auto"/>
                <w:sz w:val="24"/>
                <w:szCs w:val="24"/>
              </w:rPr>
              <w:t xml:space="preserve"> </w:t>
            </w:r>
            <w:r>
              <w:rPr>
                <w:color w:val="auto"/>
                <w:sz w:val="24"/>
                <w:szCs w:val="24"/>
              </w:rPr>
              <w:t xml:space="preserve">of </w:t>
            </w:r>
            <w:r w:rsidRPr="006709BB">
              <w:rPr>
                <w:color w:val="auto"/>
                <w:sz w:val="24"/>
                <w:szCs w:val="24"/>
              </w:rPr>
              <w:t>the passenger</w:t>
            </w:r>
          </w:p>
        </w:tc>
      </w:tr>
      <w:tr w:rsidR="006709BB" w:rsidRPr="006709BB" w14:paraId="1C91323C" w14:textId="77777777" w:rsidTr="00496716">
        <w:tc>
          <w:tcPr>
            <w:cnfStyle w:val="001000000000" w:firstRow="0" w:lastRow="0" w:firstColumn="1" w:lastColumn="0" w:oddVBand="0" w:evenVBand="0" w:oddHBand="0" w:evenHBand="0" w:firstRowFirstColumn="0" w:firstRowLastColumn="0" w:lastRowFirstColumn="0" w:lastRowLastColumn="0"/>
            <w:tcW w:w="903" w:type="dxa"/>
          </w:tcPr>
          <w:p w14:paraId="458849BF" w14:textId="77777777" w:rsidR="006709BB" w:rsidRPr="006709BB" w:rsidRDefault="006709BB" w:rsidP="006709BB">
            <w:pPr>
              <w:jc w:val="center"/>
              <w:rPr>
                <w:color w:val="auto"/>
                <w:sz w:val="24"/>
                <w:szCs w:val="24"/>
                <w:lang w:val="en-IN"/>
              </w:rPr>
            </w:pPr>
            <w:r w:rsidRPr="006709BB">
              <w:rPr>
                <w:color w:val="auto"/>
                <w:sz w:val="24"/>
                <w:szCs w:val="24"/>
                <w:lang w:val="en-IN"/>
              </w:rPr>
              <w:t>6</w:t>
            </w:r>
          </w:p>
        </w:tc>
        <w:tc>
          <w:tcPr>
            <w:tcW w:w="2353" w:type="dxa"/>
          </w:tcPr>
          <w:p w14:paraId="18820951" w14:textId="77777777" w:rsidR="006709BB" w:rsidRPr="006709BB" w:rsidRDefault="006709BB" w:rsidP="006709BB">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dropoff_latitude</w:t>
            </w:r>
          </w:p>
        </w:tc>
        <w:tc>
          <w:tcPr>
            <w:tcW w:w="6764" w:type="dxa"/>
          </w:tcPr>
          <w:p w14:paraId="4FAC359A" w14:textId="5E13C592" w:rsidR="006709BB" w:rsidRPr="006709BB" w:rsidRDefault="006709BB" w:rsidP="006709BB">
            <w:pP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rPr>
              <w:t xml:space="preserve">Latitude </w:t>
            </w:r>
            <w:r w:rsidRPr="006709BB">
              <w:rPr>
                <w:color w:val="auto"/>
                <w:sz w:val="24"/>
                <w:szCs w:val="24"/>
              </w:rPr>
              <w:t xml:space="preserve">coordinate of the </w:t>
            </w:r>
            <w:r>
              <w:rPr>
                <w:color w:val="auto"/>
                <w:sz w:val="24"/>
                <w:szCs w:val="24"/>
              </w:rPr>
              <w:t>dropping point of the</w:t>
            </w:r>
            <w:r w:rsidRPr="006709BB">
              <w:rPr>
                <w:color w:val="auto"/>
                <w:sz w:val="24"/>
                <w:szCs w:val="24"/>
              </w:rPr>
              <w:t xml:space="preserve"> passenger</w:t>
            </w:r>
          </w:p>
        </w:tc>
      </w:tr>
      <w:tr w:rsidR="006709BB" w:rsidRPr="006709BB" w14:paraId="233512C5" w14:textId="77777777" w:rsidTr="0049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0940E0BF" w14:textId="77777777" w:rsidR="006709BB" w:rsidRPr="006709BB" w:rsidRDefault="006709BB" w:rsidP="006709BB">
            <w:pPr>
              <w:jc w:val="center"/>
              <w:rPr>
                <w:color w:val="auto"/>
                <w:sz w:val="24"/>
                <w:szCs w:val="24"/>
                <w:lang w:val="en-IN"/>
              </w:rPr>
            </w:pPr>
            <w:r w:rsidRPr="006709BB">
              <w:rPr>
                <w:color w:val="auto"/>
                <w:sz w:val="24"/>
                <w:szCs w:val="24"/>
                <w:lang w:val="en-IN"/>
              </w:rPr>
              <w:t>7</w:t>
            </w:r>
          </w:p>
        </w:tc>
        <w:tc>
          <w:tcPr>
            <w:tcW w:w="2353" w:type="dxa"/>
          </w:tcPr>
          <w:p w14:paraId="18FAB4AA" w14:textId="77777777" w:rsidR="006709BB" w:rsidRPr="006709BB" w:rsidRDefault="006709BB" w:rsidP="006709BB">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passenger_count</w:t>
            </w:r>
          </w:p>
        </w:tc>
        <w:tc>
          <w:tcPr>
            <w:tcW w:w="6764" w:type="dxa"/>
          </w:tcPr>
          <w:p w14:paraId="64F196DA" w14:textId="216EB475" w:rsidR="006709BB" w:rsidRPr="006709BB" w:rsidRDefault="006709BB" w:rsidP="006709BB">
            <w:pPr>
              <w:jc w:val="both"/>
              <w:cnfStyle w:val="000000100000" w:firstRow="0" w:lastRow="0" w:firstColumn="0" w:lastColumn="0" w:oddVBand="0" w:evenVBand="0" w:oddHBand="1" w:evenHBand="0" w:firstRowFirstColumn="0" w:firstRowLastColumn="0" w:lastRowFirstColumn="0" w:lastRowLastColumn="0"/>
              <w:rPr>
                <w:color w:val="auto"/>
                <w:sz w:val="24"/>
                <w:szCs w:val="24"/>
              </w:rPr>
            </w:pPr>
            <w:r w:rsidRPr="006709BB">
              <w:rPr>
                <w:color w:val="auto"/>
                <w:sz w:val="24"/>
                <w:szCs w:val="24"/>
              </w:rPr>
              <w:t>No. of passengers for the ride.</w:t>
            </w:r>
          </w:p>
        </w:tc>
      </w:tr>
    </w:tbl>
    <w:p w14:paraId="2F70068E" w14:textId="77777777" w:rsidR="008C5243" w:rsidRDefault="008C5243" w:rsidP="00D20797">
      <w:pPr>
        <w:jc w:val="both"/>
        <w:rPr>
          <w:color w:val="auto"/>
          <w:sz w:val="24"/>
          <w:szCs w:val="24"/>
        </w:rPr>
      </w:pPr>
    </w:p>
    <w:p w14:paraId="71875FE7" w14:textId="77777777" w:rsidR="008C5243" w:rsidRDefault="008C5243" w:rsidP="00D20797">
      <w:pPr>
        <w:jc w:val="both"/>
        <w:rPr>
          <w:color w:val="auto"/>
          <w:sz w:val="24"/>
          <w:szCs w:val="24"/>
        </w:rPr>
      </w:pPr>
    </w:p>
    <w:p w14:paraId="6441401E" w14:textId="77B8399E" w:rsidR="00D20797" w:rsidRPr="000C5229" w:rsidRDefault="00D20797" w:rsidP="00D20797">
      <w:pPr>
        <w:jc w:val="both"/>
        <w:rPr>
          <w:b/>
          <w:bCs/>
          <w:color w:val="auto"/>
          <w:sz w:val="24"/>
          <w:szCs w:val="24"/>
          <w:u w:val="single"/>
        </w:rPr>
      </w:pPr>
      <w:r w:rsidRPr="000C5229">
        <w:rPr>
          <w:b/>
          <w:bCs/>
          <w:color w:val="auto"/>
          <w:sz w:val="24"/>
          <w:szCs w:val="24"/>
          <w:u w:val="single"/>
        </w:rPr>
        <w:t>Missing values and Type conversions needed to be dealt:</w:t>
      </w:r>
    </w:p>
    <w:p w14:paraId="1C12D7B2" w14:textId="1ED596E4" w:rsidR="00D20797" w:rsidRPr="006709BB" w:rsidRDefault="00D20797" w:rsidP="00D20797">
      <w:pPr>
        <w:jc w:val="both"/>
        <w:rPr>
          <w:color w:val="auto"/>
          <w:sz w:val="24"/>
          <w:szCs w:val="24"/>
        </w:rPr>
      </w:pPr>
      <w:r w:rsidRPr="006709BB">
        <w:rPr>
          <w:color w:val="auto"/>
          <w:sz w:val="24"/>
          <w:szCs w:val="24"/>
        </w:rPr>
        <w:t>There are missing values in passenger count and also in fare amount.</w:t>
      </w:r>
    </w:p>
    <w:p w14:paraId="308CDE91" w14:textId="030A6AFE" w:rsidR="00D20797" w:rsidRPr="006709BB" w:rsidRDefault="00D20797" w:rsidP="00D20797">
      <w:pPr>
        <w:jc w:val="both"/>
        <w:rPr>
          <w:color w:val="auto"/>
          <w:sz w:val="24"/>
          <w:szCs w:val="24"/>
        </w:rPr>
      </w:pPr>
      <w:r w:rsidRPr="006709BB">
        <w:rPr>
          <w:color w:val="auto"/>
          <w:sz w:val="24"/>
          <w:szCs w:val="24"/>
        </w:rPr>
        <w:t>Type conversions are needed to be done for both pickup_datetime and also for fare amount.</w:t>
      </w:r>
    </w:p>
    <w:p w14:paraId="41B754A9" w14:textId="3137AEB1" w:rsidR="00D20797" w:rsidRPr="006709BB" w:rsidRDefault="00D20797" w:rsidP="00D20797">
      <w:pPr>
        <w:jc w:val="both"/>
        <w:rPr>
          <w:color w:val="auto"/>
          <w:sz w:val="24"/>
          <w:szCs w:val="24"/>
        </w:rPr>
      </w:pPr>
    </w:p>
    <w:p w14:paraId="403577DE" w14:textId="6C02CEB4" w:rsidR="00D20797" w:rsidRPr="006709BB" w:rsidRDefault="00D20797" w:rsidP="00D20797">
      <w:pPr>
        <w:jc w:val="both"/>
        <w:rPr>
          <w:color w:val="auto"/>
          <w:sz w:val="24"/>
          <w:szCs w:val="24"/>
          <w:lang w:val="en-IN"/>
        </w:rPr>
      </w:pPr>
      <w:r w:rsidRPr="006709BB">
        <w:rPr>
          <w:color w:val="auto"/>
          <w:sz w:val="24"/>
          <w:szCs w:val="24"/>
        </w:rPr>
        <w:t xml:space="preserve">These all need to be dealt with in both </w:t>
      </w:r>
      <w:r w:rsidR="003C143C" w:rsidRPr="006709BB">
        <w:rPr>
          <w:color w:val="auto"/>
          <w:sz w:val="24"/>
          <w:szCs w:val="24"/>
        </w:rPr>
        <w:t>train and test datasets.</w:t>
      </w:r>
    </w:p>
    <w:p w14:paraId="3EA02D78" w14:textId="636F510E" w:rsidR="00D20797" w:rsidRDefault="00D20797" w:rsidP="00D20797">
      <w:pPr>
        <w:jc w:val="both"/>
        <w:rPr>
          <w:color w:val="D0300F" w:themeColor="accent6" w:themeShade="BF"/>
        </w:rPr>
      </w:pPr>
    </w:p>
    <w:p w14:paraId="6BF9B7F1" w14:textId="77777777" w:rsidR="00D20797" w:rsidRPr="00D20797" w:rsidRDefault="00D20797" w:rsidP="00D20797">
      <w:pPr>
        <w:jc w:val="both"/>
        <w:rPr>
          <w:color w:val="D0300F" w:themeColor="accent6" w:themeShade="BF"/>
        </w:rPr>
      </w:pPr>
    </w:p>
    <w:p w14:paraId="60ACB5FD" w14:textId="77777777" w:rsidR="00A97BAD" w:rsidRDefault="00A97BAD">
      <w:pPr>
        <w:rPr>
          <w:color w:val="D0300F" w:themeColor="accent6" w:themeShade="BF"/>
        </w:rPr>
      </w:pPr>
      <w:r>
        <w:rPr>
          <w:color w:val="D0300F" w:themeColor="accent6" w:themeShade="BF"/>
        </w:rPr>
        <w:br w:type="page"/>
      </w:r>
    </w:p>
    <w:p w14:paraId="781AB063" w14:textId="508046F0" w:rsidR="00ED5A66" w:rsidRPr="000C5229" w:rsidRDefault="00D1709A" w:rsidP="00B66CE6">
      <w:pPr>
        <w:pStyle w:val="1Spine"/>
      </w:pPr>
      <w:r w:rsidRPr="00DC5A24">
        <w:rPr>
          <w:noProof/>
          <w:color w:val="D0300F" w:themeColor="accent6" w:themeShade="BF"/>
        </w:rPr>
        <w:lastRenderedPageBreak/>
        <mc:AlternateContent>
          <mc:Choice Requires="wps">
            <w:drawing>
              <wp:anchor distT="0" distB="0" distL="114300" distR="114300" simplePos="0" relativeHeight="251817984" behindDoc="0" locked="0" layoutInCell="1" allowOverlap="1" wp14:anchorId="27AA0EE9" wp14:editId="420ACF3F">
                <wp:simplePos x="0" y="0"/>
                <wp:positionH relativeFrom="column">
                  <wp:posOffset>2169795</wp:posOffset>
                </wp:positionH>
                <wp:positionV relativeFrom="paragraph">
                  <wp:posOffset>1243330</wp:posOffset>
                </wp:positionV>
                <wp:extent cx="4039235" cy="5909310"/>
                <wp:effectExtent l="0" t="0" r="0" b="0"/>
                <wp:wrapNone/>
                <wp:docPr id="177" name="Rectangle: Single Corner Snipped 177"/>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E78D48" w14:textId="77777777" w:rsidR="003C143C" w:rsidRDefault="003C143C" w:rsidP="00D1709A">
                            <w:pPr>
                              <w:pStyle w:val="1Spine"/>
                              <w:jc w:val="both"/>
                            </w:pPr>
                            <w:r>
                              <w:t>IN THIS SECTION:</w:t>
                            </w:r>
                          </w:p>
                          <w:p w14:paraId="7823C457" w14:textId="77777777" w:rsidR="003C143C" w:rsidRDefault="003C143C" w:rsidP="00D1709A">
                            <w:pPr>
                              <w:pStyle w:val="1Spine"/>
                              <w:jc w:val="both"/>
                            </w:pPr>
                          </w:p>
                          <w:p w14:paraId="0F303EDC" w14:textId="7F930A8A" w:rsidR="003C143C" w:rsidRPr="000D0FB4" w:rsidRDefault="003C143C" w:rsidP="00D1709A">
                            <w:pPr>
                              <w:pStyle w:val="ListParagraph"/>
                              <w:jc w:val="both"/>
                            </w:pPr>
                            <w:r>
                              <w:t>Missing Value Analysis</w:t>
                            </w:r>
                          </w:p>
                          <w:p w14:paraId="48E83E23" w14:textId="5843EFEB" w:rsidR="003C143C" w:rsidRPr="000D0FB4" w:rsidRDefault="003C143C" w:rsidP="00D1709A">
                            <w:pPr>
                              <w:pStyle w:val="ListParagraph"/>
                              <w:jc w:val="both"/>
                            </w:pPr>
                            <w:r>
                              <w:t>Datatype Conversions</w:t>
                            </w:r>
                          </w:p>
                          <w:p w14:paraId="10A491BF" w14:textId="60D2D52D" w:rsidR="003C143C" w:rsidRPr="000D0FB4" w:rsidRDefault="003C143C" w:rsidP="00D1709A">
                            <w:pPr>
                              <w:pStyle w:val="ListParagraph"/>
                              <w:jc w:val="both"/>
                            </w:pPr>
                            <w:r>
                              <w:t>Feature Engineering</w:t>
                            </w:r>
                          </w:p>
                          <w:p w14:paraId="1477F560" w14:textId="427E7C15" w:rsidR="003C143C" w:rsidRDefault="003C143C" w:rsidP="00D1709A">
                            <w:pPr>
                              <w:pStyle w:val="ListParagraph"/>
                              <w:jc w:val="both"/>
                            </w:pPr>
                            <w:r>
                              <w:t>Sanity Checks</w:t>
                            </w:r>
                          </w:p>
                          <w:p w14:paraId="21F976E6" w14:textId="224B8C0C" w:rsidR="003C143C" w:rsidRPr="000D0FB4" w:rsidRDefault="003C143C" w:rsidP="00D1709A">
                            <w:pPr>
                              <w:pStyle w:val="ListParagraph"/>
                              <w:jc w:val="both"/>
                            </w:pPr>
                            <w:r>
                              <w:t>Outliers Analysis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A0EE9" id="Rectangle: Single Corner Snipped 177" o:spid="_x0000_s1035" style="position:absolute;left:0;text-align:left;margin-left:170.85pt;margin-top:97.9pt;width:318.05pt;height:465.3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14:paraId="32E78D48" w14:textId="77777777" w:rsidR="003C143C" w:rsidRDefault="003C143C" w:rsidP="00D1709A">
                      <w:pPr>
                        <w:pStyle w:val="1Spine"/>
                        <w:jc w:val="both"/>
                      </w:pPr>
                      <w:r>
                        <w:t>IN THIS SECTION:</w:t>
                      </w:r>
                    </w:p>
                    <w:p w14:paraId="7823C457" w14:textId="77777777" w:rsidR="003C143C" w:rsidRDefault="003C143C" w:rsidP="00D1709A">
                      <w:pPr>
                        <w:pStyle w:val="1Spine"/>
                        <w:jc w:val="both"/>
                      </w:pPr>
                    </w:p>
                    <w:p w14:paraId="0F303EDC" w14:textId="7F930A8A" w:rsidR="003C143C" w:rsidRPr="000D0FB4" w:rsidRDefault="003C143C" w:rsidP="00D1709A">
                      <w:pPr>
                        <w:pStyle w:val="ListParagraph"/>
                        <w:jc w:val="both"/>
                      </w:pPr>
                      <w:r>
                        <w:t>Missing Value Analysis</w:t>
                      </w:r>
                    </w:p>
                    <w:p w14:paraId="48E83E23" w14:textId="5843EFEB" w:rsidR="003C143C" w:rsidRPr="000D0FB4" w:rsidRDefault="003C143C" w:rsidP="00D1709A">
                      <w:pPr>
                        <w:pStyle w:val="ListParagraph"/>
                        <w:jc w:val="both"/>
                      </w:pPr>
                      <w:r>
                        <w:t>Datatype Conversions</w:t>
                      </w:r>
                    </w:p>
                    <w:p w14:paraId="10A491BF" w14:textId="60D2D52D" w:rsidR="003C143C" w:rsidRPr="000D0FB4" w:rsidRDefault="003C143C" w:rsidP="00D1709A">
                      <w:pPr>
                        <w:pStyle w:val="ListParagraph"/>
                        <w:jc w:val="both"/>
                      </w:pPr>
                      <w:r>
                        <w:t>Feature Engineering</w:t>
                      </w:r>
                    </w:p>
                    <w:p w14:paraId="1477F560" w14:textId="427E7C15" w:rsidR="003C143C" w:rsidRDefault="003C143C" w:rsidP="00D1709A">
                      <w:pPr>
                        <w:pStyle w:val="ListParagraph"/>
                        <w:jc w:val="both"/>
                      </w:pPr>
                      <w:r>
                        <w:t>Sanity Checks</w:t>
                      </w:r>
                    </w:p>
                    <w:p w14:paraId="21F976E6" w14:textId="224B8C0C" w:rsidR="003C143C" w:rsidRPr="000D0FB4" w:rsidRDefault="003C143C" w:rsidP="00D1709A">
                      <w:pPr>
                        <w:pStyle w:val="ListParagraph"/>
                        <w:jc w:val="both"/>
                      </w:pPr>
                      <w:r>
                        <w:t>Outliers Analysis</w:t>
                      </w:r>
                    </w:p>
                  </w:txbxContent>
                </v:textbox>
              </v:shape>
            </w:pict>
          </mc:Fallback>
        </mc:AlternateContent>
      </w:r>
      <w:r w:rsidRPr="00DC5A24">
        <w:rPr>
          <w:noProof/>
          <w:color w:val="D0300F" w:themeColor="accent6" w:themeShade="BF"/>
        </w:rPr>
        <mc:AlternateContent>
          <mc:Choice Requires="wps">
            <w:drawing>
              <wp:anchor distT="0" distB="0" distL="114300" distR="114300" simplePos="0" relativeHeight="251819008" behindDoc="0" locked="0" layoutInCell="1" allowOverlap="1" wp14:anchorId="33BD6C1E" wp14:editId="04E998A3">
                <wp:simplePos x="0" y="0"/>
                <wp:positionH relativeFrom="column">
                  <wp:posOffset>-40640</wp:posOffset>
                </wp:positionH>
                <wp:positionV relativeFrom="paragraph">
                  <wp:posOffset>-257175</wp:posOffset>
                </wp:positionV>
                <wp:extent cx="3479800" cy="2824480"/>
                <wp:effectExtent l="0" t="0" r="6350" b="0"/>
                <wp:wrapNone/>
                <wp:docPr id="178" name="Rectangle: Single Corner Snipped 178"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3B1B3" w14:textId="77777777" w:rsidR="003C143C" w:rsidRPr="00F7167D" w:rsidRDefault="003C143C" w:rsidP="005714F7">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6C1E" id="Rectangle: Single Corner Snipped 178" o:spid="_x0000_s1036" alt="Title: Shape" style="position:absolute;left:0;text-align:left;margin-left:-3.2pt;margin-top:-20.25pt;width:274pt;height:222.4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14:paraId="6853B1B3" w14:textId="77777777" w:rsidR="003C143C" w:rsidRPr="00F7167D" w:rsidRDefault="003C143C" w:rsidP="005714F7">
                      <w:pPr>
                        <w:pStyle w:val="Heading1"/>
                        <w:jc w:val="left"/>
                      </w:pPr>
                      <w:r w:rsidRPr="009C601D">
                        <w:rPr>
                          <w:color w:val="571745" w:themeColor="text2"/>
                        </w:rPr>
                        <w:t xml:space="preserve"> </w:t>
                      </w:r>
                    </w:p>
                  </w:txbxContent>
                </v:textbox>
              </v:shape>
            </w:pict>
          </mc:Fallback>
        </mc:AlternateContent>
      </w:r>
      <w:r w:rsidR="005714F7">
        <w:rPr>
          <w:noProof/>
        </w:rPr>
        <mc:AlternateContent>
          <mc:Choice Requires="wps">
            <w:drawing>
              <wp:anchor distT="0" distB="0" distL="114300" distR="114300" simplePos="0" relativeHeight="251886592" behindDoc="0" locked="0" layoutInCell="1" allowOverlap="1" wp14:anchorId="1091619C" wp14:editId="345A6095">
                <wp:simplePos x="0" y="0"/>
                <wp:positionH relativeFrom="column">
                  <wp:posOffset>347980</wp:posOffset>
                </wp:positionH>
                <wp:positionV relativeFrom="paragraph">
                  <wp:posOffset>572770</wp:posOffset>
                </wp:positionV>
                <wp:extent cx="2701925" cy="1132764"/>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A389C6" w14:textId="4C9016AF" w:rsidR="003C143C" w:rsidRPr="00F7167D" w:rsidRDefault="003C143C" w:rsidP="005714F7">
                            <w:pPr>
                              <w:pStyle w:val="Heading1"/>
                              <w:jc w:val="left"/>
                            </w:pPr>
                            <w:r>
                              <w:rPr>
                                <w:color w:val="571745" w:themeColor="text2"/>
                              </w:rPr>
                              <w:t>Data Preprocesing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1619C" id="Text Box 226" o:spid="_x0000_s1037" type="#_x0000_t202" style="position:absolute;left:0;text-align:left;margin-left:27.4pt;margin-top:45.1pt;width:212.75pt;height:89.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" filled="f" stroked="f">
                <v:textbox>
                  <w:txbxContent>
                    <w:p w14:paraId="5DA389C6" w14:textId="4C9016AF" w:rsidR="003C143C" w:rsidRPr="00F7167D" w:rsidRDefault="003C143C" w:rsidP="005714F7">
                      <w:pPr>
                        <w:pStyle w:val="Heading1"/>
                        <w:jc w:val="left"/>
                      </w:pPr>
                      <w:r>
                        <w:rPr>
                          <w:color w:val="571745" w:themeColor="text2"/>
                        </w:rPr>
                        <w:t>Data Preprocesing</w:t>
                      </w: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74304" behindDoc="0" locked="0" layoutInCell="1" allowOverlap="1" wp14:anchorId="0A3815D7" wp14:editId="24AA8730">
                <wp:simplePos x="0" y="0"/>
                <wp:positionH relativeFrom="column">
                  <wp:posOffset>-474980</wp:posOffset>
                </wp:positionH>
                <wp:positionV relativeFrom="paragraph">
                  <wp:posOffset>8027670</wp:posOffset>
                </wp:positionV>
                <wp:extent cx="7089140" cy="652780"/>
                <wp:effectExtent l="0" t="0" r="0" b="0"/>
                <wp:wrapNone/>
                <wp:docPr id="16" name="Parallelogram 16"/>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F13631" w14:textId="77777777" w:rsidR="003C143C" w:rsidRPr="005714F7" w:rsidRDefault="003C143C" w:rsidP="005714F7">
                            <w:pPr>
                              <w:jc w:val="center"/>
                              <w:rPr>
                                <w:color w:val="571745" w:themeColor="text2"/>
                                <w:sz w:val="56"/>
                                <w:szCs w:val="56"/>
                              </w:rPr>
                            </w:pPr>
                            <w:r w:rsidRPr="005714F7">
                              <w:rPr>
                                <w:color w:val="571745" w:themeColor="text2"/>
                                <w:sz w:val="56"/>
                                <w:szCs w:val="56"/>
                              </w:rPr>
                              <w:t>Report Notebook</w:t>
                            </w:r>
                          </w:p>
                          <w:p w14:paraId="74B8CAEB" w14:textId="77777777" w:rsidR="003C143C" w:rsidRDefault="003C143C"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815D7" id="Parallelogram 16" o:spid="_x0000_s1038" type="#_x0000_t7" style="position:absolute;left:0;text-align:left;margin-left:-37.4pt;margin-top:632.1pt;width:558.2pt;height:51.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" adj="1379" fillcolor="#ffc40c [3208]" stroked="f" strokeweight="3pt">
                <v:textbox>
                  <w:txbxContent>
                    <w:p w14:paraId="44F13631" w14:textId="77777777" w:rsidR="003C143C" w:rsidRPr="005714F7" w:rsidRDefault="003C143C" w:rsidP="005714F7">
                      <w:pPr>
                        <w:jc w:val="center"/>
                        <w:rPr>
                          <w:color w:val="571745" w:themeColor="text2"/>
                          <w:sz w:val="56"/>
                          <w:szCs w:val="56"/>
                        </w:rPr>
                      </w:pPr>
                      <w:r w:rsidRPr="005714F7">
                        <w:rPr>
                          <w:color w:val="571745" w:themeColor="text2"/>
                          <w:sz w:val="56"/>
                          <w:szCs w:val="56"/>
                        </w:rPr>
                        <w:t>Report Notebook</w:t>
                      </w:r>
                    </w:p>
                    <w:p w14:paraId="74B8CAEB" w14:textId="77777777" w:rsidR="003C143C" w:rsidRDefault="003C143C" w:rsidP="005714F7">
                      <w:pPr>
                        <w:jc w:val="center"/>
                      </w:pP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75328" behindDoc="0" locked="0" layoutInCell="1" allowOverlap="1" wp14:anchorId="3D110B1D" wp14:editId="51E426BC">
                <wp:simplePos x="0" y="0"/>
                <wp:positionH relativeFrom="column">
                  <wp:posOffset>6280150</wp:posOffset>
                </wp:positionH>
                <wp:positionV relativeFrom="paragraph">
                  <wp:posOffset>8027670</wp:posOffset>
                </wp:positionV>
                <wp:extent cx="7089140" cy="652780"/>
                <wp:effectExtent l="0" t="0" r="0" b="0"/>
                <wp:wrapNone/>
                <wp:docPr id="19" name="Parallelogram 19"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3743D" id="Parallelogram 19" o:spid="_x0000_s1026" type="#_x0000_t7" alt="Title: Shape" style="position:absolute;margin-left:494.5pt;margin-top:632.1pt;width:558.2pt;height:51.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" adj="1379" fillcolor="#333 [3204]" stroked="f" strokeweight="3pt"/>
            </w:pict>
          </mc:Fallback>
        </mc:AlternateContent>
      </w:r>
      <w:r w:rsidR="00750509">
        <w:rPr>
          <w:noProof/>
          <w:color w:val="D0300F" w:themeColor="accent6" w:themeShade="BF"/>
        </w:rPr>
        <mc:AlternateContent>
          <mc:Choice Requires="wps">
            <w:drawing>
              <wp:anchor distT="0" distB="0" distL="114300" distR="114300" simplePos="0" relativeHeight="251803648" behindDoc="0" locked="0" layoutInCell="1" allowOverlap="1" wp14:anchorId="38AED3E9" wp14:editId="260474C7">
                <wp:simplePos x="0" y="0"/>
                <wp:positionH relativeFrom="margin">
                  <wp:posOffset>6426200</wp:posOffset>
                </wp:positionH>
                <wp:positionV relativeFrom="margin">
                  <wp:posOffset>2392680</wp:posOffset>
                </wp:positionV>
                <wp:extent cx="1356995" cy="868680"/>
                <wp:effectExtent l="0" t="0" r="0" b="7620"/>
                <wp:wrapNone/>
                <wp:docPr id="17" name="Auto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6843999A" w14:textId="77777777" w:rsidR="003C143C" w:rsidRPr="009C601D" w:rsidRDefault="003C143C" w:rsidP="00381773">
                            <w:pPr>
                              <w:pStyle w:val="TabName"/>
                              <w:rPr>
                                <w:color w:val="571745" w:themeColor="text2"/>
                              </w:rPr>
                            </w:pPr>
                            <w:r w:rsidRPr="00D1709A">
                              <w:rPr>
                                <w:color w:val="FFFFFF" w:themeColor="background1"/>
                              </w:rPr>
                              <w:t>Tab 2</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8AED3E9" id="AutoShape 418" o:spid="_x0000_s1039" style="position:absolute;left:0;text-align:left;margin-left:506pt;margin-top:188.4pt;width:106.85pt;height:68.4pt;rotation:180;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6843999A" w14:textId="77777777" w:rsidR="003C143C" w:rsidRPr="009C601D" w:rsidRDefault="003C143C" w:rsidP="00381773">
                      <w:pPr>
                        <w:pStyle w:val="TabName"/>
                        <w:rPr>
                          <w:color w:val="571745" w:themeColor="text2"/>
                        </w:rPr>
                      </w:pPr>
                      <w:r w:rsidRPr="00D1709A">
                        <w:rPr>
                          <w:color w:val="FFFFFF" w:themeColor="background1"/>
                        </w:rPr>
                        <w:t>Tab 2</w:t>
                      </w:r>
                    </w:p>
                  </w:txbxContent>
                </v:textbox>
                <w10:wrap anchorx="margin" anchory="margin"/>
              </v:shape>
            </w:pict>
          </mc:Fallback>
        </mc:AlternateContent>
      </w:r>
      <w:r w:rsidR="004D4571" w:rsidRPr="00127C5F">
        <w:rPr>
          <w:color w:val="D0300F" w:themeColor="accent6" w:themeShade="BF"/>
        </w:rPr>
        <w:br w:type="page"/>
      </w:r>
      <w:r w:rsidR="00ED5A66" w:rsidRPr="000C5229">
        <w:lastRenderedPageBreak/>
        <w:t>Missing Value Analysis:</w:t>
      </w:r>
    </w:p>
    <w:p w14:paraId="61EF0FB6" w14:textId="16E79370" w:rsidR="00ED5A66" w:rsidRPr="000C5229" w:rsidRDefault="00ED5A66">
      <w:pPr>
        <w:rPr>
          <w:color w:val="auto"/>
        </w:rPr>
      </w:pPr>
      <w:r w:rsidRPr="000C5229">
        <w:rPr>
          <w:color w:val="auto"/>
        </w:rPr>
        <w:t>Missing values are the values that are not either filled or lost in the process of collecting the data. Missing values can be of one of the types be</w:t>
      </w:r>
      <w:r w:rsidR="00076D6D">
        <w:rPr>
          <w:color w:val="auto"/>
        </w:rPr>
        <w:t>l</w:t>
      </w:r>
      <w:r w:rsidRPr="000C5229">
        <w:rPr>
          <w:color w:val="auto"/>
        </w:rPr>
        <w:t>ow:</w:t>
      </w:r>
    </w:p>
    <w:p w14:paraId="71B6631D" w14:textId="3DB2B9F4" w:rsidR="000C5229" w:rsidRDefault="000C5229">
      <w:pPr>
        <w:rPr>
          <w:color w:val="auto"/>
        </w:rPr>
      </w:pPr>
      <w:r>
        <w:rPr>
          <w:color w:val="auto"/>
        </w:rPr>
        <w:t>1. Missing values completely at random</w:t>
      </w:r>
    </w:p>
    <w:p w14:paraId="0C949E95" w14:textId="17D0DB8E" w:rsidR="000C5229" w:rsidRDefault="000C5229">
      <w:pPr>
        <w:rPr>
          <w:color w:val="auto"/>
        </w:rPr>
      </w:pPr>
      <w:r>
        <w:rPr>
          <w:color w:val="auto"/>
        </w:rPr>
        <w:t>2. Missing values not at random</w:t>
      </w:r>
    </w:p>
    <w:p w14:paraId="42838D49" w14:textId="4AF5EA59" w:rsidR="000C5229" w:rsidRDefault="000C5229">
      <w:pPr>
        <w:rPr>
          <w:color w:val="auto"/>
        </w:rPr>
      </w:pPr>
      <w:r>
        <w:rPr>
          <w:color w:val="auto"/>
        </w:rPr>
        <w:t>3. Missing values at random</w:t>
      </w:r>
    </w:p>
    <w:p w14:paraId="4EA85181" w14:textId="31BE6F08" w:rsidR="00ED5A66" w:rsidRPr="000C5229" w:rsidRDefault="00ED5A66">
      <w:pPr>
        <w:rPr>
          <w:b/>
          <w:bCs/>
          <w:color w:val="auto"/>
          <w:u w:val="single"/>
        </w:rPr>
      </w:pPr>
      <w:r w:rsidRPr="000C5229">
        <w:rPr>
          <w:b/>
          <w:bCs/>
          <w:color w:val="auto"/>
          <w:u w:val="single"/>
        </w:rPr>
        <w:t>For train_cab.csv:</w:t>
      </w:r>
    </w:p>
    <w:p w14:paraId="47D2CC71" w14:textId="77777777" w:rsidR="000C5229" w:rsidRDefault="00ED5A66">
      <w:pPr>
        <w:rPr>
          <w:color w:val="auto"/>
        </w:rPr>
      </w:pPr>
      <w:r>
        <w:rPr>
          <w:color w:val="D0300F" w:themeColor="accent6" w:themeShade="BF"/>
        </w:rPr>
        <w:t xml:space="preserve"> </w:t>
      </w:r>
      <w:r w:rsidR="000C5229">
        <w:rPr>
          <w:color w:val="auto"/>
        </w:rPr>
        <w:t>Missing values in train_cab are:</w:t>
      </w:r>
    </w:p>
    <w:p w14:paraId="1933081A" w14:textId="695DE290" w:rsidR="000C5229" w:rsidRDefault="000C5229">
      <w:pPr>
        <w:rPr>
          <w:color w:val="auto"/>
        </w:rPr>
      </w:pPr>
      <w:r>
        <w:rPr>
          <w:color w:val="auto"/>
        </w:rPr>
        <w:t>1. Fare Amount: As this is the target variable, these values are being dropped</w:t>
      </w:r>
    </w:p>
    <w:p w14:paraId="2FBF7EE4" w14:textId="0445AD32" w:rsidR="000C5229" w:rsidRDefault="000C5229">
      <w:pPr>
        <w:rPr>
          <w:color w:val="auto"/>
        </w:rPr>
      </w:pPr>
      <w:r>
        <w:rPr>
          <w:color w:val="auto"/>
        </w:rPr>
        <w:t>2. Passenger Count : As the no of values missing are less than 1 percent, these values are also being dropped.</w:t>
      </w:r>
    </w:p>
    <w:p w14:paraId="00120B65" w14:textId="55163CFB" w:rsidR="002D4394" w:rsidRDefault="002D4394">
      <w:pPr>
        <w:rPr>
          <w:color w:val="auto"/>
        </w:rPr>
      </w:pPr>
      <w:r>
        <w:rPr>
          <w:noProof/>
        </w:rPr>
        <w:drawing>
          <wp:inline distT="0" distB="0" distL="0" distR="0" wp14:anchorId="512E505C" wp14:editId="61A45F87">
            <wp:extent cx="6858000" cy="3491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91865"/>
                    </a:xfrm>
                    <a:prstGeom prst="rect">
                      <a:avLst/>
                    </a:prstGeom>
                  </pic:spPr>
                </pic:pic>
              </a:graphicData>
            </a:graphic>
          </wp:inline>
        </w:drawing>
      </w:r>
    </w:p>
    <w:p w14:paraId="52DCEEB1" w14:textId="77777777" w:rsidR="000C5229" w:rsidRDefault="000C5229">
      <w:pPr>
        <w:rPr>
          <w:color w:val="auto"/>
        </w:rPr>
      </w:pPr>
    </w:p>
    <w:p w14:paraId="3AA23EC3" w14:textId="77777777" w:rsidR="000C5229" w:rsidRPr="000C5229" w:rsidRDefault="000C5229">
      <w:pPr>
        <w:rPr>
          <w:b/>
          <w:bCs/>
          <w:color w:val="auto"/>
          <w:u w:val="single"/>
        </w:rPr>
      </w:pPr>
      <w:r w:rsidRPr="000C5229">
        <w:rPr>
          <w:b/>
          <w:bCs/>
          <w:color w:val="auto"/>
          <w:u w:val="single"/>
        </w:rPr>
        <w:t>For test.csv:</w:t>
      </w:r>
    </w:p>
    <w:p w14:paraId="53F379C0" w14:textId="79F19A94" w:rsidR="000C5229" w:rsidRDefault="000C5229">
      <w:pPr>
        <w:rPr>
          <w:color w:val="auto"/>
        </w:rPr>
      </w:pPr>
      <w:r>
        <w:rPr>
          <w:color w:val="auto"/>
        </w:rPr>
        <w:t>There are no missing values in test.csv</w:t>
      </w:r>
    </w:p>
    <w:p w14:paraId="44C4061E" w14:textId="2F2B8B89" w:rsidR="002D4394" w:rsidRDefault="002D4394">
      <w:pPr>
        <w:rPr>
          <w:color w:val="auto"/>
        </w:rPr>
      </w:pPr>
    </w:p>
    <w:p w14:paraId="3494CA0E" w14:textId="4B185945" w:rsidR="002D4394" w:rsidRDefault="002D4394">
      <w:pPr>
        <w:rPr>
          <w:color w:val="auto"/>
        </w:rPr>
      </w:pPr>
    </w:p>
    <w:p w14:paraId="00259246" w14:textId="77777777" w:rsidR="002D4394" w:rsidRDefault="002D4394">
      <w:pPr>
        <w:rPr>
          <w:color w:val="auto"/>
        </w:rPr>
      </w:pPr>
    </w:p>
    <w:p w14:paraId="1A2FCFD6" w14:textId="77777777" w:rsidR="000C5229" w:rsidRDefault="000C5229">
      <w:pPr>
        <w:rPr>
          <w:color w:val="auto"/>
        </w:rPr>
      </w:pPr>
    </w:p>
    <w:p w14:paraId="795073BE" w14:textId="77777777" w:rsidR="000C5229" w:rsidRDefault="000C5229" w:rsidP="00B66CE6">
      <w:pPr>
        <w:pStyle w:val="1Spine"/>
      </w:pPr>
      <w:r w:rsidRPr="000C5229">
        <w:lastRenderedPageBreak/>
        <w:t>Datatype conversions:</w:t>
      </w:r>
    </w:p>
    <w:p w14:paraId="58F982AD" w14:textId="6B4698E4" w:rsidR="000C5229" w:rsidRDefault="000C5229">
      <w:pPr>
        <w:rPr>
          <w:color w:val="auto"/>
        </w:rPr>
      </w:pPr>
      <w:r>
        <w:rPr>
          <w:color w:val="auto"/>
        </w:rPr>
        <w:t>The default types of the variables in the dataset are:</w:t>
      </w:r>
    </w:p>
    <w:tbl>
      <w:tblPr>
        <w:tblStyle w:val="GridTable4-Accent5"/>
        <w:tblW w:w="0" w:type="auto"/>
        <w:tblInd w:w="3487" w:type="dxa"/>
        <w:tblLook w:val="04A0" w:firstRow="1" w:lastRow="0" w:firstColumn="1" w:lastColumn="0" w:noHBand="0" w:noVBand="1"/>
      </w:tblPr>
      <w:tblGrid>
        <w:gridCol w:w="903"/>
        <w:gridCol w:w="2353"/>
        <w:gridCol w:w="992"/>
      </w:tblGrid>
      <w:tr w:rsidR="000C5229" w:rsidRPr="006709BB" w14:paraId="0B1115E4" w14:textId="77777777" w:rsidTr="00953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3BD6400D" w14:textId="77777777" w:rsidR="000C5229" w:rsidRPr="006709BB" w:rsidRDefault="000C5229" w:rsidP="00953B61">
            <w:pPr>
              <w:jc w:val="center"/>
              <w:rPr>
                <w:color w:val="auto"/>
                <w:sz w:val="24"/>
                <w:szCs w:val="24"/>
                <w:lang w:val="en-IN"/>
              </w:rPr>
            </w:pPr>
            <w:r w:rsidRPr="006709BB">
              <w:rPr>
                <w:color w:val="auto"/>
                <w:sz w:val="24"/>
                <w:szCs w:val="24"/>
                <w:lang w:val="en-IN"/>
              </w:rPr>
              <w:t>S. No</w:t>
            </w:r>
          </w:p>
        </w:tc>
        <w:tc>
          <w:tcPr>
            <w:tcW w:w="2353" w:type="dxa"/>
          </w:tcPr>
          <w:p w14:paraId="256405BF" w14:textId="77777777" w:rsidR="000C5229" w:rsidRPr="006709BB" w:rsidRDefault="000C5229" w:rsidP="00953B61">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Name of the variable</w:t>
            </w:r>
          </w:p>
        </w:tc>
        <w:tc>
          <w:tcPr>
            <w:tcW w:w="992" w:type="dxa"/>
          </w:tcPr>
          <w:p w14:paraId="093D2DC2" w14:textId="730409D2" w:rsidR="000C5229" w:rsidRPr="006709BB" w:rsidRDefault="000C5229" w:rsidP="00953B61">
            <w:pPr>
              <w:jc w:val="center"/>
              <w:cnfStyle w:val="100000000000" w:firstRow="1"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lang w:val="en-IN"/>
              </w:rPr>
              <w:t>Type</w:t>
            </w:r>
          </w:p>
        </w:tc>
      </w:tr>
      <w:tr w:rsidR="000C5229" w:rsidRPr="006709BB" w14:paraId="233CF441" w14:textId="77777777" w:rsidTr="0095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298177F6" w14:textId="77777777" w:rsidR="000C5229" w:rsidRPr="006709BB" w:rsidRDefault="000C5229" w:rsidP="00953B61">
            <w:pPr>
              <w:jc w:val="center"/>
              <w:rPr>
                <w:color w:val="auto"/>
                <w:sz w:val="24"/>
                <w:szCs w:val="24"/>
                <w:lang w:val="en-IN"/>
              </w:rPr>
            </w:pPr>
            <w:r w:rsidRPr="006709BB">
              <w:rPr>
                <w:color w:val="auto"/>
                <w:sz w:val="24"/>
                <w:szCs w:val="24"/>
                <w:lang w:val="en-IN"/>
              </w:rPr>
              <w:t>1</w:t>
            </w:r>
          </w:p>
        </w:tc>
        <w:tc>
          <w:tcPr>
            <w:tcW w:w="2353" w:type="dxa"/>
          </w:tcPr>
          <w:p w14:paraId="66E3F1AE" w14:textId="77777777"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fare_amount</w:t>
            </w:r>
          </w:p>
        </w:tc>
        <w:tc>
          <w:tcPr>
            <w:tcW w:w="992" w:type="dxa"/>
          </w:tcPr>
          <w:p w14:paraId="51BB8DD5" w14:textId="0C7659D5"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Pr>
                <w:color w:val="auto"/>
                <w:sz w:val="24"/>
                <w:szCs w:val="24"/>
                <w:lang w:val="en-IN"/>
              </w:rPr>
              <w:t>Object</w:t>
            </w:r>
          </w:p>
        </w:tc>
      </w:tr>
      <w:tr w:rsidR="000C5229" w:rsidRPr="006709BB" w14:paraId="20D87E58" w14:textId="77777777" w:rsidTr="00953B61">
        <w:tc>
          <w:tcPr>
            <w:cnfStyle w:val="001000000000" w:firstRow="0" w:lastRow="0" w:firstColumn="1" w:lastColumn="0" w:oddVBand="0" w:evenVBand="0" w:oddHBand="0" w:evenHBand="0" w:firstRowFirstColumn="0" w:firstRowLastColumn="0" w:lastRowFirstColumn="0" w:lastRowLastColumn="0"/>
            <w:tcW w:w="903" w:type="dxa"/>
          </w:tcPr>
          <w:p w14:paraId="74732D37" w14:textId="77777777" w:rsidR="000C5229" w:rsidRPr="006709BB" w:rsidRDefault="000C5229" w:rsidP="00953B61">
            <w:pPr>
              <w:jc w:val="center"/>
              <w:rPr>
                <w:color w:val="auto"/>
                <w:sz w:val="24"/>
                <w:szCs w:val="24"/>
                <w:lang w:val="en-IN"/>
              </w:rPr>
            </w:pPr>
            <w:r w:rsidRPr="006709BB">
              <w:rPr>
                <w:color w:val="auto"/>
                <w:sz w:val="24"/>
                <w:szCs w:val="24"/>
                <w:lang w:val="en-IN"/>
              </w:rPr>
              <w:t>2</w:t>
            </w:r>
          </w:p>
        </w:tc>
        <w:tc>
          <w:tcPr>
            <w:tcW w:w="2353" w:type="dxa"/>
          </w:tcPr>
          <w:p w14:paraId="019A7B63" w14:textId="77777777" w:rsidR="000C5229" w:rsidRPr="006709BB" w:rsidRDefault="000C5229" w:rsidP="00953B61">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pickup_datetime</w:t>
            </w:r>
          </w:p>
        </w:tc>
        <w:tc>
          <w:tcPr>
            <w:tcW w:w="992" w:type="dxa"/>
          </w:tcPr>
          <w:p w14:paraId="1E7C47BA" w14:textId="4CDE652B" w:rsidR="000C5229" w:rsidRPr="006709BB" w:rsidRDefault="000C5229" w:rsidP="000C5229">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lang w:val="en-IN"/>
              </w:rPr>
              <w:t>Object</w:t>
            </w:r>
          </w:p>
        </w:tc>
      </w:tr>
      <w:tr w:rsidR="000C5229" w:rsidRPr="006709BB" w14:paraId="495C99C5" w14:textId="77777777" w:rsidTr="0095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2C73B7CB" w14:textId="77777777" w:rsidR="000C5229" w:rsidRPr="006709BB" w:rsidRDefault="000C5229" w:rsidP="00953B61">
            <w:pPr>
              <w:jc w:val="center"/>
              <w:rPr>
                <w:color w:val="auto"/>
                <w:sz w:val="24"/>
                <w:szCs w:val="24"/>
                <w:lang w:val="en-IN"/>
              </w:rPr>
            </w:pPr>
            <w:r w:rsidRPr="006709BB">
              <w:rPr>
                <w:color w:val="auto"/>
                <w:sz w:val="24"/>
                <w:szCs w:val="24"/>
                <w:lang w:val="en-IN"/>
              </w:rPr>
              <w:t>3</w:t>
            </w:r>
          </w:p>
        </w:tc>
        <w:tc>
          <w:tcPr>
            <w:tcW w:w="2353" w:type="dxa"/>
          </w:tcPr>
          <w:p w14:paraId="6E5EC351" w14:textId="77777777"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pickup_longitude</w:t>
            </w:r>
          </w:p>
        </w:tc>
        <w:tc>
          <w:tcPr>
            <w:tcW w:w="992" w:type="dxa"/>
          </w:tcPr>
          <w:p w14:paraId="4477F772" w14:textId="6572E35E" w:rsidR="000C5229" w:rsidRPr="006709BB" w:rsidRDefault="000C5229" w:rsidP="000C5229">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Pr>
                <w:color w:val="auto"/>
                <w:sz w:val="24"/>
                <w:szCs w:val="24"/>
                <w:lang w:val="en-IN"/>
              </w:rPr>
              <w:t>Float</w:t>
            </w:r>
          </w:p>
        </w:tc>
      </w:tr>
      <w:tr w:rsidR="000C5229" w:rsidRPr="006709BB" w14:paraId="1BE26B0D" w14:textId="77777777" w:rsidTr="00953B61">
        <w:tc>
          <w:tcPr>
            <w:cnfStyle w:val="001000000000" w:firstRow="0" w:lastRow="0" w:firstColumn="1" w:lastColumn="0" w:oddVBand="0" w:evenVBand="0" w:oddHBand="0" w:evenHBand="0" w:firstRowFirstColumn="0" w:firstRowLastColumn="0" w:lastRowFirstColumn="0" w:lastRowLastColumn="0"/>
            <w:tcW w:w="903" w:type="dxa"/>
          </w:tcPr>
          <w:p w14:paraId="0083EDBE" w14:textId="77777777" w:rsidR="000C5229" w:rsidRPr="006709BB" w:rsidRDefault="000C5229" w:rsidP="00953B61">
            <w:pPr>
              <w:jc w:val="center"/>
              <w:rPr>
                <w:color w:val="auto"/>
                <w:sz w:val="24"/>
                <w:szCs w:val="24"/>
                <w:lang w:val="en-IN"/>
              </w:rPr>
            </w:pPr>
            <w:r w:rsidRPr="006709BB">
              <w:rPr>
                <w:color w:val="auto"/>
                <w:sz w:val="24"/>
                <w:szCs w:val="24"/>
                <w:lang w:val="en-IN"/>
              </w:rPr>
              <w:t>4</w:t>
            </w:r>
          </w:p>
        </w:tc>
        <w:tc>
          <w:tcPr>
            <w:tcW w:w="2353" w:type="dxa"/>
          </w:tcPr>
          <w:p w14:paraId="604436F6" w14:textId="77777777" w:rsidR="000C5229" w:rsidRPr="006709BB" w:rsidRDefault="000C5229" w:rsidP="00953B61">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pickup_latitude</w:t>
            </w:r>
          </w:p>
        </w:tc>
        <w:tc>
          <w:tcPr>
            <w:tcW w:w="992" w:type="dxa"/>
          </w:tcPr>
          <w:p w14:paraId="33FD6A43" w14:textId="5D1253F1" w:rsidR="000C5229" w:rsidRPr="006709BB" w:rsidRDefault="000C5229" w:rsidP="00953B61">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lang w:val="en-IN"/>
              </w:rPr>
              <w:t>Float</w:t>
            </w:r>
          </w:p>
        </w:tc>
      </w:tr>
      <w:tr w:rsidR="000C5229" w:rsidRPr="006709BB" w14:paraId="56DCEB3D" w14:textId="77777777" w:rsidTr="0095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58319BFA" w14:textId="77777777" w:rsidR="000C5229" w:rsidRPr="006709BB" w:rsidRDefault="000C5229" w:rsidP="00953B61">
            <w:pPr>
              <w:jc w:val="center"/>
              <w:rPr>
                <w:color w:val="auto"/>
                <w:sz w:val="24"/>
                <w:szCs w:val="24"/>
                <w:lang w:val="en-IN"/>
              </w:rPr>
            </w:pPr>
            <w:r w:rsidRPr="006709BB">
              <w:rPr>
                <w:color w:val="auto"/>
                <w:sz w:val="24"/>
                <w:szCs w:val="24"/>
                <w:lang w:val="en-IN"/>
              </w:rPr>
              <w:t>5</w:t>
            </w:r>
          </w:p>
        </w:tc>
        <w:tc>
          <w:tcPr>
            <w:tcW w:w="2353" w:type="dxa"/>
          </w:tcPr>
          <w:p w14:paraId="02399FE3" w14:textId="77777777"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dropoff_longitude</w:t>
            </w:r>
          </w:p>
        </w:tc>
        <w:tc>
          <w:tcPr>
            <w:tcW w:w="992" w:type="dxa"/>
          </w:tcPr>
          <w:p w14:paraId="77B787AD" w14:textId="4A13FEA9"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Pr>
                <w:color w:val="auto"/>
                <w:sz w:val="24"/>
                <w:szCs w:val="24"/>
                <w:lang w:val="en-IN"/>
              </w:rPr>
              <w:t>Float</w:t>
            </w:r>
          </w:p>
        </w:tc>
      </w:tr>
      <w:tr w:rsidR="000C5229" w:rsidRPr="006709BB" w14:paraId="3D0E6E68" w14:textId="77777777" w:rsidTr="00953B61">
        <w:tc>
          <w:tcPr>
            <w:cnfStyle w:val="001000000000" w:firstRow="0" w:lastRow="0" w:firstColumn="1" w:lastColumn="0" w:oddVBand="0" w:evenVBand="0" w:oddHBand="0" w:evenHBand="0" w:firstRowFirstColumn="0" w:firstRowLastColumn="0" w:lastRowFirstColumn="0" w:lastRowLastColumn="0"/>
            <w:tcW w:w="903" w:type="dxa"/>
          </w:tcPr>
          <w:p w14:paraId="74396996" w14:textId="77777777" w:rsidR="000C5229" w:rsidRPr="006709BB" w:rsidRDefault="000C5229" w:rsidP="00953B61">
            <w:pPr>
              <w:jc w:val="center"/>
              <w:rPr>
                <w:color w:val="auto"/>
                <w:sz w:val="24"/>
                <w:szCs w:val="24"/>
                <w:lang w:val="en-IN"/>
              </w:rPr>
            </w:pPr>
            <w:r w:rsidRPr="006709BB">
              <w:rPr>
                <w:color w:val="auto"/>
                <w:sz w:val="24"/>
                <w:szCs w:val="24"/>
                <w:lang w:val="en-IN"/>
              </w:rPr>
              <w:t>6</w:t>
            </w:r>
          </w:p>
        </w:tc>
        <w:tc>
          <w:tcPr>
            <w:tcW w:w="2353" w:type="dxa"/>
          </w:tcPr>
          <w:p w14:paraId="599484F2" w14:textId="60548363" w:rsidR="000C5229" w:rsidRPr="006709BB" w:rsidRDefault="000C5229" w:rsidP="00953B61">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sidRPr="006709BB">
              <w:rPr>
                <w:color w:val="auto"/>
                <w:sz w:val="24"/>
                <w:szCs w:val="24"/>
                <w:lang w:val="en-IN"/>
              </w:rPr>
              <w:t>dropoff_latitude</w:t>
            </w:r>
          </w:p>
        </w:tc>
        <w:tc>
          <w:tcPr>
            <w:tcW w:w="992" w:type="dxa"/>
          </w:tcPr>
          <w:p w14:paraId="31BD0FA8" w14:textId="125EA503" w:rsidR="000C5229" w:rsidRPr="006709BB" w:rsidRDefault="000C5229" w:rsidP="00953B61">
            <w:pPr>
              <w:jc w:val="center"/>
              <w:cnfStyle w:val="000000000000" w:firstRow="0" w:lastRow="0" w:firstColumn="0" w:lastColumn="0" w:oddVBand="0" w:evenVBand="0" w:oddHBand="0" w:evenHBand="0" w:firstRowFirstColumn="0" w:firstRowLastColumn="0" w:lastRowFirstColumn="0" w:lastRowLastColumn="0"/>
              <w:rPr>
                <w:color w:val="auto"/>
                <w:sz w:val="24"/>
                <w:szCs w:val="24"/>
                <w:lang w:val="en-IN"/>
              </w:rPr>
            </w:pPr>
            <w:r>
              <w:rPr>
                <w:color w:val="auto"/>
                <w:sz w:val="24"/>
                <w:szCs w:val="24"/>
                <w:lang w:val="en-IN"/>
              </w:rPr>
              <w:t>Float</w:t>
            </w:r>
          </w:p>
        </w:tc>
      </w:tr>
      <w:tr w:rsidR="000C5229" w:rsidRPr="006709BB" w14:paraId="696DCF4C" w14:textId="77777777" w:rsidTr="0095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6DAE6578" w14:textId="77777777" w:rsidR="000C5229" w:rsidRPr="006709BB" w:rsidRDefault="000C5229" w:rsidP="00953B61">
            <w:pPr>
              <w:jc w:val="center"/>
              <w:rPr>
                <w:color w:val="auto"/>
                <w:sz w:val="24"/>
                <w:szCs w:val="24"/>
                <w:lang w:val="en-IN"/>
              </w:rPr>
            </w:pPr>
            <w:r w:rsidRPr="006709BB">
              <w:rPr>
                <w:color w:val="auto"/>
                <w:sz w:val="24"/>
                <w:szCs w:val="24"/>
                <w:lang w:val="en-IN"/>
              </w:rPr>
              <w:t>7</w:t>
            </w:r>
          </w:p>
        </w:tc>
        <w:tc>
          <w:tcPr>
            <w:tcW w:w="2353" w:type="dxa"/>
          </w:tcPr>
          <w:p w14:paraId="567796B1" w14:textId="77777777"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sidRPr="006709BB">
              <w:rPr>
                <w:color w:val="auto"/>
                <w:sz w:val="24"/>
                <w:szCs w:val="24"/>
                <w:lang w:val="en-IN"/>
              </w:rPr>
              <w:t>passenger_count</w:t>
            </w:r>
          </w:p>
        </w:tc>
        <w:tc>
          <w:tcPr>
            <w:tcW w:w="992" w:type="dxa"/>
          </w:tcPr>
          <w:p w14:paraId="44DCE5EF" w14:textId="4C7C8704" w:rsidR="000C5229" w:rsidRPr="006709BB" w:rsidRDefault="000C5229" w:rsidP="00953B61">
            <w:pPr>
              <w:jc w:val="center"/>
              <w:cnfStyle w:val="000000100000" w:firstRow="0" w:lastRow="0" w:firstColumn="0" w:lastColumn="0" w:oddVBand="0" w:evenVBand="0" w:oddHBand="1" w:evenHBand="0" w:firstRowFirstColumn="0" w:firstRowLastColumn="0" w:lastRowFirstColumn="0" w:lastRowLastColumn="0"/>
              <w:rPr>
                <w:color w:val="auto"/>
                <w:sz w:val="24"/>
                <w:szCs w:val="24"/>
                <w:lang w:val="en-IN"/>
              </w:rPr>
            </w:pPr>
            <w:r>
              <w:rPr>
                <w:color w:val="auto"/>
                <w:sz w:val="24"/>
                <w:szCs w:val="24"/>
                <w:lang w:val="en-IN"/>
              </w:rPr>
              <w:t>Float</w:t>
            </w:r>
          </w:p>
        </w:tc>
      </w:tr>
    </w:tbl>
    <w:p w14:paraId="0E64607C" w14:textId="68158407" w:rsidR="000C5229" w:rsidRDefault="000C5229">
      <w:pPr>
        <w:rPr>
          <w:color w:val="auto"/>
        </w:rPr>
      </w:pPr>
    </w:p>
    <w:p w14:paraId="03D27F6E" w14:textId="77777777" w:rsidR="000C5229" w:rsidRDefault="000C5229">
      <w:pPr>
        <w:rPr>
          <w:color w:val="auto"/>
        </w:rPr>
      </w:pPr>
      <w:r>
        <w:rPr>
          <w:color w:val="auto"/>
        </w:rPr>
        <w:t>So, the type conversions needed:</w:t>
      </w:r>
    </w:p>
    <w:p w14:paraId="37F5599F" w14:textId="49D31715" w:rsidR="000C5229" w:rsidRDefault="000C5229">
      <w:pPr>
        <w:rPr>
          <w:color w:val="auto"/>
        </w:rPr>
      </w:pPr>
      <w:r>
        <w:rPr>
          <w:color w:val="auto"/>
        </w:rPr>
        <w:t>1. Fare Amount</w:t>
      </w:r>
      <w:r w:rsidR="00076D6D">
        <w:rPr>
          <w:color w:val="auto"/>
        </w:rPr>
        <w:t xml:space="preserve"> </w:t>
      </w:r>
      <w:r w:rsidR="00076D6D" w:rsidRPr="00076D6D">
        <w:rPr>
          <w:color w:val="auto"/>
        </w:rPr>
        <w:sym w:font="Wingdings" w:char="F0E0"/>
      </w:r>
      <w:r w:rsidR="00076D6D">
        <w:rPr>
          <w:color w:val="auto"/>
        </w:rPr>
        <w:t xml:space="preserve"> Will be converted into float.</w:t>
      </w:r>
    </w:p>
    <w:p w14:paraId="1383D1DF" w14:textId="774AC326" w:rsidR="00076D6D" w:rsidRDefault="000C5229">
      <w:pPr>
        <w:rPr>
          <w:color w:val="auto"/>
        </w:rPr>
      </w:pPr>
      <w:r>
        <w:rPr>
          <w:color w:val="auto"/>
        </w:rPr>
        <w:t>2. pickup_datetime</w:t>
      </w:r>
      <w:r w:rsidR="00076D6D">
        <w:rPr>
          <w:color w:val="auto"/>
        </w:rPr>
        <w:t xml:space="preserve"> </w:t>
      </w:r>
      <w:r w:rsidR="00076D6D" w:rsidRPr="00076D6D">
        <w:rPr>
          <w:color w:val="auto"/>
        </w:rPr>
        <w:sym w:font="Wingdings" w:char="F0E0"/>
      </w:r>
      <w:r w:rsidR="00076D6D">
        <w:rPr>
          <w:color w:val="auto"/>
        </w:rPr>
        <w:t xml:space="preserve"> needed tobe converted into datetime object but as features of date, time needed to be extracted, this will be dealt with in feature engineering section.</w:t>
      </w:r>
    </w:p>
    <w:p w14:paraId="2EF3DBD0" w14:textId="3C69319D" w:rsidR="00076D6D" w:rsidRDefault="00076D6D">
      <w:pPr>
        <w:rPr>
          <w:color w:val="auto"/>
        </w:rPr>
      </w:pPr>
      <w:r>
        <w:rPr>
          <w:color w:val="auto"/>
        </w:rPr>
        <w:t>After removing invalid values in fare amount like ‘430-‘, the variable is converted into float.</w:t>
      </w:r>
    </w:p>
    <w:p w14:paraId="2AA137FE" w14:textId="6202E822" w:rsidR="002D4394" w:rsidRDefault="002D4394">
      <w:pPr>
        <w:rPr>
          <w:color w:val="auto"/>
        </w:rPr>
      </w:pPr>
      <w:r>
        <w:rPr>
          <w:noProof/>
        </w:rPr>
        <w:drawing>
          <wp:inline distT="0" distB="0" distL="0" distR="0" wp14:anchorId="2490389E" wp14:editId="1BF1C3DD">
            <wp:extent cx="6858000" cy="41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19735"/>
                    </a:xfrm>
                    <a:prstGeom prst="rect">
                      <a:avLst/>
                    </a:prstGeom>
                  </pic:spPr>
                </pic:pic>
              </a:graphicData>
            </a:graphic>
          </wp:inline>
        </w:drawing>
      </w:r>
    </w:p>
    <w:p w14:paraId="2C014661" w14:textId="55B4275F" w:rsidR="00076D6D" w:rsidRDefault="002D4394">
      <w:pPr>
        <w:rPr>
          <w:color w:val="auto"/>
        </w:rPr>
      </w:pPr>
      <w:r>
        <w:rPr>
          <w:color w:val="auto"/>
        </w:rPr>
        <w:t>After doing the feature engineering and sanity checks, will be converting passenger count</w:t>
      </w:r>
    </w:p>
    <w:p w14:paraId="7B574C5D" w14:textId="5F19785B" w:rsidR="00114B38" w:rsidRDefault="00114B38">
      <w:pPr>
        <w:rPr>
          <w:color w:val="auto"/>
        </w:rPr>
      </w:pPr>
    </w:p>
    <w:p w14:paraId="6F2B1C8A" w14:textId="63F2C009" w:rsidR="00114B38" w:rsidRDefault="00114B38">
      <w:pPr>
        <w:rPr>
          <w:color w:val="auto"/>
        </w:rPr>
      </w:pPr>
    </w:p>
    <w:p w14:paraId="72BDF44E" w14:textId="7C5248C5" w:rsidR="00114B38" w:rsidRDefault="00114B38">
      <w:pPr>
        <w:rPr>
          <w:color w:val="auto"/>
        </w:rPr>
      </w:pPr>
    </w:p>
    <w:p w14:paraId="7BBEB841" w14:textId="5EAF9E35" w:rsidR="00114B38" w:rsidRDefault="00114B38">
      <w:pPr>
        <w:rPr>
          <w:color w:val="auto"/>
        </w:rPr>
      </w:pPr>
    </w:p>
    <w:p w14:paraId="12553631" w14:textId="6A0CAE98" w:rsidR="00114B38" w:rsidRDefault="00114B38">
      <w:pPr>
        <w:rPr>
          <w:color w:val="auto"/>
        </w:rPr>
      </w:pPr>
    </w:p>
    <w:p w14:paraId="0392F149" w14:textId="373F3EDC" w:rsidR="00114B38" w:rsidRDefault="00114B38">
      <w:pPr>
        <w:rPr>
          <w:color w:val="auto"/>
        </w:rPr>
      </w:pPr>
    </w:p>
    <w:p w14:paraId="105B4063" w14:textId="17C1CDDD" w:rsidR="00114B38" w:rsidRDefault="00114B38">
      <w:pPr>
        <w:rPr>
          <w:color w:val="auto"/>
        </w:rPr>
      </w:pPr>
    </w:p>
    <w:p w14:paraId="01035E19" w14:textId="793D8B24" w:rsidR="00114B38" w:rsidRDefault="00114B38">
      <w:pPr>
        <w:rPr>
          <w:color w:val="auto"/>
        </w:rPr>
      </w:pPr>
    </w:p>
    <w:p w14:paraId="490FEEC5" w14:textId="6F6AB99E" w:rsidR="00114B38" w:rsidRDefault="00114B38">
      <w:pPr>
        <w:rPr>
          <w:color w:val="auto"/>
        </w:rPr>
      </w:pPr>
    </w:p>
    <w:p w14:paraId="6C5FDB68" w14:textId="77777777" w:rsidR="00B66CE6" w:rsidRDefault="00B66CE6">
      <w:pPr>
        <w:rPr>
          <w:color w:val="auto"/>
        </w:rPr>
      </w:pPr>
    </w:p>
    <w:p w14:paraId="78CF660D" w14:textId="478AEA73" w:rsidR="00114B38" w:rsidRDefault="00114B38">
      <w:pPr>
        <w:rPr>
          <w:color w:val="auto"/>
        </w:rPr>
      </w:pPr>
    </w:p>
    <w:p w14:paraId="37511392" w14:textId="3C68A10E" w:rsidR="00114B38" w:rsidRDefault="00114B38">
      <w:pPr>
        <w:rPr>
          <w:color w:val="auto"/>
        </w:rPr>
      </w:pPr>
    </w:p>
    <w:p w14:paraId="14F767D6" w14:textId="77777777" w:rsidR="00114B38" w:rsidRDefault="00114B38">
      <w:pPr>
        <w:rPr>
          <w:color w:val="auto"/>
        </w:rPr>
      </w:pPr>
    </w:p>
    <w:p w14:paraId="635BA4CB" w14:textId="0A0CC858" w:rsidR="000C5229" w:rsidRDefault="00076D6D" w:rsidP="00076D6D">
      <w:pPr>
        <w:pStyle w:val="1Spine"/>
      </w:pPr>
      <w:r w:rsidRPr="00076D6D">
        <w:lastRenderedPageBreak/>
        <w:t>Feature Engineering</w:t>
      </w:r>
    </w:p>
    <w:p w14:paraId="276E8394" w14:textId="77777777" w:rsidR="00076D6D" w:rsidRDefault="00076D6D" w:rsidP="00076D6D">
      <w:pPr>
        <w:pStyle w:val="1Spine"/>
      </w:pPr>
    </w:p>
    <w:p w14:paraId="42656255" w14:textId="77777777" w:rsidR="00076D6D" w:rsidRDefault="00076D6D">
      <w:pPr>
        <w:rPr>
          <w:color w:val="auto"/>
          <w:sz w:val="24"/>
          <w:szCs w:val="24"/>
        </w:rPr>
      </w:pPr>
      <w:r>
        <w:rPr>
          <w:color w:val="auto"/>
          <w:sz w:val="24"/>
          <w:szCs w:val="24"/>
        </w:rPr>
        <w:t>Feature Engineering is extracting useful features that will help the model from the given data.</w:t>
      </w:r>
    </w:p>
    <w:p w14:paraId="54CFB1AE" w14:textId="77777777" w:rsidR="00076D6D" w:rsidRDefault="00076D6D">
      <w:pPr>
        <w:rPr>
          <w:color w:val="auto"/>
          <w:sz w:val="24"/>
          <w:szCs w:val="24"/>
        </w:rPr>
      </w:pPr>
      <w:r>
        <w:rPr>
          <w:color w:val="auto"/>
          <w:sz w:val="24"/>
          <w:szCs w:val="24"/>
        </w:rPr>
        <w:t>Feature Engineering here is needed to be performed on pickup_datetime and from longitudes and latitudes of pickup and dropoff location to achieve distance.</w:t>
      </w:r>
    </w:p>
    <w:p w14:paraId="681E1B3B" w14:textId="77777777" w:rsidR="00076D6D" w:rsidRDefault="00076D6D">
      <w:pPr>
        <w:rPr>
          <w:color w:val="auto"/>
          <w:sz w:val="24"/>
          <w:szCs w:val="24"/>
        </w:rPr>
      </w:pPr>
      <w:r>
        <w:rPr>
          <w:color w:val="auto"/>
          <w:sz w:val="24"/>
          <w:szCs w:val="24"/>
        </w:rPr>
        <w:t>For both test and train csv data,</w:t>
      </w:r>
    </w:p>
    <w:p w14:paraId="32F06AC3" w14:textId="77777777" w:rsidR="00076D6D" w:rsidRDefault="00076D6D">
      <w:pPr>
        <w:rPr>
          <w:b/>
          <w:bCs/>
          <w:color w:val="D0300F" w:themeColor="accent6" w:themeShade="BF"/>
          <w:u w:val="single"/>
        </w:rPr>
      </w:pPr>
      <w:r>
        <w:rPr>
          <w:color w:val="auto"/>
          <w:sz w:val="24"/>
          <w:szCs w:val="24"/>
        </w:rPr>
        <w:t xml:space="preserve">For pickup datetime has been converted into datetime using pandas pd.to_numeric() method and then extracted new variables like </w:t>
      </w:r>
      <w:r w:rsidRPr="00076D6D">
        <w:rPr>
          <w:b/>
          <w:bCs/>
          <w:color w:val="630F1E" w:themeColor="accent4" w:themeShade="80"/>
          <w:sz w:val="24"/>
          <w:szCs w:val="24"/>
        </w:rPr>
        <w:t>Year, Month, Day, Hours, Minutes</w:t>
      </w:r>
    </w:p>
    <w:p w14:paraId="26445682" w14:textId="77777777" w:rsidR="00DF2033" w:rsidRDefault="00DF2033">
      <w:pPr>
        <w:rPr>
          <w:color w:val="auto"/>
        </w:rPr>
      </w:pPr>
      <w:r>
        <w:rPr>
          <w:color w:val="auto"/>
        </w:rPr>
        <w:t xml:space="preserve">For distance, I have installed haversine module which has the method haversine for converting coordinate data into distance. </w:t>
      </w:r>
    </w:p>
    <w:p w14:paraId="3FC74AF5" w14:textId="725736BC" w:rsidR="00265289" w:rsidRDefault="00DF2033">
      <w:pPr>
        <w:rPr>
          <w:color w:val="auto"/>
        </w:rPr>
      </w:pPr>
      <w:r>
        <w:rPr>
          <w:color w:val="auto"/>
        </w:rPr>
        <w:t>This has been done for both training and testing data.</w:t>
      </w:r>
    </w:p>
    <w:p w14:paraId="16DBBAC4" w14:textId="4210939A" w:rsidR="00114B38" w:rsidRDefault="00114B38">
      <w:pPr>
        <w:rPr>
          <w:color w:val="auto"/>
        </w:rPr>
      </w:pPr>
      <w:r>
        <w:rPr>
          <w:noProof/>
        </w:rPr>
        <w:drawing>
          <wp:inline distT="0" distB="0" distL="0" distR="0" wp14:anchorId="193B7625" wp14:editId="6BADFD2E">
            <wp:extent cx="6858000" cy="2483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483485"/>
                    </a:xfrm>
                    <a:prstGeom prst="rect">
                      <a:avLst/>
                    </a:prstGeom>
                  </pic:spPr>
                </pic:pic>
              </a:graphicData>
            </a:graphic>
          </wp:inline>
        </w:drawing>
      </w:r>
    </w:p>
    <w:p w14:paraId="10FB5F81" w14:textId="54410008" w:rsidR="00114B38" w:rsidRDefault="00114B38">
      <w:pPr>
        <w:rPr>
          <w:color w:val="auto"/>
        </w:rPr>
      </w:pPr>
      <w:r>
        <w:rPr>
          <w:color w:val="auto"/>
        </w:rPr>
        <w:t>Using haversine module, will be calculating the distance from latitudes and longitudes from dropoff and pickup coordinates.</w:t>
      </w:r>
    </w:p>
    <w:p w14:paraId="5CAB18A8" w14:textId="6530D566" w:rsidR="00114B38" w:rsidRDefault="00114B38">
      <w:pPr>
        <w:rPr>
          <w:color w:val="auto"/>
        </w:rPr>
      </w:pPr>
      <w:r>
        <w:rPr>
          <w:noProof/>
        </w:rPr>
        <w:drawing>
          <wp:inline distT="0" distB="0" distL="0" distR="0" wp14:anchorId="1D77840C" wp14:editId="7C584DB2">
            <wp:extent cx="6858000" cy="2453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453005"/>
                    </a:xfrm>
                    <a:prstGeom prst="rect">
                      <a:avLst/>
                    </a:prstGeom>
                  </pic:spPr>
                </pic:pic>
              </a:graphicData>
            </a:graphic>
          </wp:inline>
        </w:drawing>
      </w:r>
    </w:p>
    <w:p w14:paraId="7E341B8E" w14:textId="082F3741" w:rsidR="00343592" w:rsidRDefault="00343592" w:rsidP="00343592">
      <w:pPr>
        <w:pStyle w:val="1Spine"/>
      </w:pPr>
      <w:r>
        <w:lastRenderedPageBreak/>
        <w:t>Sanity Checks</w:t>
      </w:r>
    </w:p>
    <w:p w14:paraId="16676DB4" w14:textId="45AA1E55" w:rsidR="00343592" w:rsidRDefault="00343592" w:rsidP="00343592">
      <w:pPr>
        <w:pStyle w:val="1Spine"/>
        <w:jc w:val="left"/>
        <w:rPr>
          <w:b w:val="0"/>
          <w:bCs/>
          <w:color w:val="auto"/>
          <w:sz w:val="24"/>
          <w:szCs w:val="24"/>
        </w:rPr>
      </w:pPr>
    </w:p>
    <w:p w14:paraId="2A5A6EA2" w14:textId="04ED9E0C" w:rsidR="00343592" w:rsidRDefault="00343592" w:rsidP="00343592">
      <w:pPr>
        <w:pStyle w:val="1Spine"/>
        <w:jc w:val="left"/>
        <w:rPr>
          <w:b w:val="0"/>
          <w:bCs/>
          <w:color w:val="auto"/>
          <w:sz w:val="24"/>
          <w:szCs w:val="24"/>
        </w:rPr>
      </w:pPr>
      <w:r>
        <w:rPr>
          <w:b w:val="0"/>
          <w:bCs/>
          <w:color w:val="auto"/>
          <w:sz w:val="24"/>
          <w:szCs w:val="24"/>
        </w:rPr>
        <w:t>Sanity Checks are important for data validity. We cannot have variables like age or distance in a negative value or a zero value which will not contribute to the model.</w:t>
      </w:r>
    </w:p>
    <w:p w14:paraId="2AD4EC5B" w14:textId="0572A0FC" w:rsidR="00343592" w:rsidRDefault="00343592" w:rsidP="00333C92">
      <w:pPr>
        <w:pStyle w:val="1Spine"/>
        <w:jc w:val="both"/>
        <w:rPr>
          <w:b w:val="0"/>
          <w:bCs/>
          <w:color w:val="auto"/>
          <w:sz w:val="24"/>
          <w:szCs w:val="24"/>
        </w:rPr>
      </w:pPr>
    </w:p>
    <w:p w14:paraId="1996A796" w14:textId="22A92496" w:rsidR="00343592" w:rsidRDefault="00343592" w:rsidP="00333C92">
      <w:pPr>
        <w:pStyle w:val="1Spine"/>
        <w:jc w:val="both"/>
        <w:rPr>
          <w:b w:val="0"/>
          <w:bCs/>
          <w:color w:val="auto"/>
          <w:sz w:val="24"/>
          <w:szCs w:val="24"/>
        </w:rPr>
      </w:pPr>
      <w:r>
        <w:rPr>
          <w:b w:val="0"/>
          <w:bCs/>
          <w:color w:val="auto"/>
          <w:sz w:val="24"/>
          <w:szCs w:val="24"/>
        </w:rPr>
        <w:t>So we need to perform sanity checks for making sure that the variables data is valid and accountable for model building.</w:t>
      </w:r>
    </w:p>
    <w:p w14:paraId="4DED4EDB" w14:textId="77777777" w:rsidR="00343592" w:rsidRDefault="00343592" w:rsidP="00343592">
      <w:pPr>
        <w:pStyle w:val="1Spine"/>
        <w:jc w:val="left"/>
        <w:rPr>
          <w:b w:val="0"/>
          <w:bCs/>
          <w:color w:val="auto"/>
          <w:sz w:val="24"/>
          <w:szCs w:val="24"/>
        </w:rPr>
      </w:pPr>
    </w:p>
    <w:p w14:paraId="4BED7911" w14:textId="75F71337" w:rsidR="00343592" w:rsidRPr="00343592" w:rsidRDefault="00343592" w:rsidP="00343592">
      <w:pPr>
        <w:pStyle w:val="1Spine"/>
        <w:jc w:val="both"/>
        <w:rPr>
          <w:b w:val="0"/>
          <w:bCs/>
          <w:color w:val="auto"/>
          <w:sz w:val="24"/>
          <w:szCs w:val="24"/>
        </w:rPr>
      </w:pPr>
      <w:r w:rsidRPr="00343592">
        <w:rPr>
          <w:b w:val="0"/>
          <w:bCs/>
          <w:color w:val="auto"/>
          <w:sz w:val="24"/>
          <w:szCs w:val="24"/>
        </w:rPr>
        <w:t>Sanity checks to be performed</w:t>
      </w:r>
      <w:r>
        <w:rPr>
          <w:b w:val="0"/>
          <w:bCs/>
          <w:color w:val="auto"/>
          <w:sz w:val="24"/>
          <w:szCs w:val="24"/>
        </w:rPr>
        <w:t>:</w:t>
      </w:r>
    </w:p>
    <w:p w14:paraId="723E9B58" w14:textId="5E6FD3AA" w:rsidR="00343592" w:rsidRPr="00343592" w:rsidRDefault="00343592" w:rsidP="00343592">
      <w:pPr>
        <w:pStyle w:val="1Spine"/>
        <w:numPr>
          <w:ilvl w:val="0"/>
          <w:numId w:val="7"/>
        </w:numPr>
        <w:jc w:val="both"/>
        <w:rPr>
          <w:b w:val="0"/>
          <w:bCs/>
          <w:color w:val="auto"/>
          <w:sz w:val="24"/>
          <w:szCs w:val="24"/>
        </w:rPr>
      </w:pPr>
      <w:r w:rsidRPr="00343592">
        <w:rPr>
          <w:b w:val="0"/>
          <w:bCs/>
          <w:color w:val="auto"/>
          <w:sz w:val="24"/>
          <w:szCs w:val="24"/>
        </w:rPr>
        <w:t>fare amount should not be less than or equal to zero</w:t>
      </w:r>
    </w:p>
    <w:p w14:paraId="66DA68FE" w14:textId="7A88766C" w:rsidR="00343592" w:rsidRPr="00343592" w:rsidRDefault="00343592" w:rsidP="00343592">
      <w:pPr>
        <w:pStyle w:val="1Spine"/>
        <w:numPr>
          <w:ilvl w:val="0"/>
          <w:numId w:val="7"/>
        </w:numPr>
        <w:jc w:val="both"/>
        <w:rPr>
          <w:b w:val="0"/>
          <w:bCs/>
          <w:color w:val="auto"/>
          <w:sz w:val="24"/>
          <w:szCs w:val="24"/>
        </w:rPr>
      </w:pPr>
      <w:r w:rsidRPr="00343592">
        <w:rPr>
          <w:b w:val="0"/>
          <w:bCs/>
          <w:color w:val="auto"/>
          <w:sz w:val="24"/>
          <w:szCs w:val="24"/>
        </w:rPr>
        <w:t>We also have to convert the distance of the ride using pickup and dropoff coordinates</w:t>
      </w:r>
    </w:p>
    <w:p w14:paraId="63FAB302" w14:textId="580C6BEC" w:rsidR="00343592" w:rsidRPr="00343592" w:rsidRDefault="00343592" w:rsidP="00343592">
      <w:pPr>
        <w:pStyle w:val="1Spine"/>
        <w:numPr>
          <w:ilvl w:val="0"/>
          <w:numId w:val="7"/>
        </w:numPr>
        <w:jc w:val="both"/>
        <w:rPr>
          <w:b w:val="0"/>
          <w:bCs/>
          <w:color w:val="auto"/>
          <w:sz w:val="24"/>
          <w:szCs w:val="24"/>
        </w:rPr>
      </w:pPr>
      <w:r w:rsidRPr="00343592">
        <w:rPr>
          <w:b w:val="0"/>
          <w:bCs/>
          <w:color w:val="auto"/>
          <w:sz w:val="24"/>
          <w:szCs w:val="24"/>
        </w:rPr>
        <w:t>Then we have to check for the distances less than or equal to 0</w:t>
      </w:r>
    </w:p>
    <w:p w14:paraId="087A04E4" w14:textId="55322B71" w:rsidR="00343592" w:rsidRDefault="00343592" w:rsidP="00343592">
      <w:pPr>
        <w:pStyle w:val="1Spine"/>
        <w:numPr>
          <w:ilvl w:val="0"/>
          <w:numId w:val="7"/>
        </w:numPr>
        <w:jc w:val="both"/>
        <w:rPr>
          <w:b w:val="0"/>
          <w:bCs/>
          <w:color w:val="auto"/>
          <w:sz w:val="24"/>
          <w:szCs w:val="24"/>
        </w:rPr>
      </w:pPr>
      <w:r w:rsidRPr="00343592">
        <w:rPr>
          <w:b w:val="0"/>
          <w:bCs/>
          <w:color w:val="auto"/>
          <w:sz w:val="24"/>
          <w:szCs w:val="24"/>
        </w:rPr>
        <w:t>Check Passenger count, which should be integer and less than or equal to 6 and greater than 0</w:t>
      </w:r>
    </w:p>
    <w:p w14:paraId="00B961FA" w14:textId="62F051B7" w:rsidR="00343592" w:rsidRDefault="00343592" w:rsidP="00343592">
      <w:pPr>
        <w:pStyle w:val="1Spine"/>
        <w:jc w:val="both"/>
        <w:rPr>
          <w:b w:val="0"/>
          <w:bCs/>
          <w:color w:val="auto"/>
          <w:sz w:val="24"/>
          <w:szCs w:val="24"/>
        </w:rPr>
      </w:pPr>
    </w:p>
    <w:p w14:paraId="387BC587" w14:textId="2759518D" w:rsidR="00343592" w:rsidRDefault="00343592" w:rsidP="00343592">
      <w:pPr>
        <w:pStyle w:val="1Spine"/>
        <w:jc w:val="both"/>
        <w:rPr>
          <w:b w:val="0"/>
          <w:bCs/>
          <w:color w:val="auto"/>
          <w:sz w:val="24"/>
          <w:szCs w:val="24"/>
        </w:rPr>
      </w:pPr>
      <w:r>
        <w:rPr>
          <w:b w:val="0"/>
          <w:bCs/>
          <w:color w:val="auto"/>
          <w:sz w:val="24"/>
          <w:szCs w:val="24"/>
        </w:rPr>
        <w:t>This has been done both for test and training data.</w:t>
      </w:r>
    </w:p>
    <w:p w14:paraId="289A49DE" w14:textId="1044A4BA" w:rsidR="00114B38" w:rsidRDefault="00114B38" w:rsidP="00343592">
      <w:pPr>
        <w:pStyle w:val="1Spine"/>
        <w:jc w:val="both"/>
        <w:rPr>
          <w:b w:val="0"/>
          <w:bCs/>
          <w:color w:val="auto"/>
          <w:sz w:val="24"/>
          <w:szCs w:val="24"/>
        </w:rPr>
      </w:pPr>
    </w:p>
    <w:p w14:paraId="3470325C" w14:textId="7FE1CB31" w:rsidR="00AB25C4" w:rsidRDefault="00AB25C4" w:rsidP="00343592">
      <w:pPr>
        <w:pStyle w:val="1Spine"/>
        <w:jc w:val="both"/>
        <w:rPr>
          <w:b w:val="0"/>
          <w:bCs/>
          <w:color w:val="auto"/>
          <w:sz w:val="24"/>
          <w:szCs w:val="24"/>
        </w:rPr>
      </w:pPr>
      <w:r>
        <w:rPr>
          <w:noProof/>
        </w:rPr>
        <w:drawing>
          <wp:inline distT="0" distB="0" distL="0" distR="0" wp14:anchorId="3CC0E9ED" wp14:editId="2F9EF31F">
            <wp:extent cx="6858000" cy="176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66570"/>
                    </a:xfrm>
                    <a:prstGeom prst="rect">
                      <a:avLst/>
                    </a:prstGeom>
                  </pic:spPr>
                </pic:pic>
              </a:graphicData>
            </a:graphic>
          </wp:inline>
        </w:drawing>
      </w:r>
    </w:p>
    <w:p w14:paraId="143D1C53" w14:textId="1049D91F" w:rsidR="00AB25C4" w:rsidRDefault="00AB25C4" w:rsidP="00343592">
      <w:pPr>
        <w:pStyle w:val="1Spine"/>
        <w:jc w:val="both"/>
        <w:rPr>
          <w:b w:val="0"/>
          <w:bCs/>
          <w:color w:val="auto"/>
          <w:sz w:val="24"/>
          <w:szCs w:val="24"/>
        </w:rPr>
      </w:pPr>
    </w:p>
    <w:p w14:paraId="7C1B3A06" w14:textId="3B8DE820" w:rsidR="00AB25C4" w:rsidRDefault="00AB25C4" w:rsidP="00343592">
      <w:pPr>
        <w:pStyle w:val="1Spine"/>
        <w:jc w:val="both"/>
        <w:rPr>
          <w:b w:val="0"/>
          <w:bCs/>
          <w:color w:val="auto"/>
          <w:sz w:val="24"/>
          <w:szCs w:val="24"/>
        </w:rPr>
      </w:pPr>
    </w:p>
    <w:p w14:paraId="4E0ED57D" w14:textId="2A20E94A" w:rsidR="00AB25C4" w:rsidRDefault="00AB25C4" w:rsidP="00343592">
      <w:pPr>
        <w:pStyle w:val="1Spine"/>
        <w:jc w:val="both"/>
        <w:rPr>
          <w:b w:val="0"/>
          <w:bCs/>
          <w:color w:val="auto"/>
          <w:sz w:val="24"/>
          <w:szCs w:val="24"/>
        </w:rPr>
      </w:pPr>
    </w:p>
    <w:p w14:paraId="4BA27D4B" w14:textId="33AD960A" w:rsidR="00AB25C4" w:rsidRDefault="00AB25C4" w:rsidP="00343592">
      <w:pPr>
        <w:pStyle w:val="1Spine"/>
        <w:jc w:val="both"/>
        <w:rPr>
          <w:b w:val="0"/>
          <w:bCs/>
          <w:color w:val="auto"/>
          <w:sz w:val="24"/>
          <w:szCs w:val="24"/>
        </w:rPr>
      </w:pPr>
    </w:p>
    <w:p w14:paraId="2561D7C6" w14:textId="359F8E1D" w:rsidR="00AB25C4" w:rsidRDefault="00AB25C4" w:rsidP="00343592">
      <w:pPr>
        <w:pStyle w:val="1Spine"/>
        <w:jc w:val="both"/>
        <w:rPr>
          <w:b w:val="0"/>
          <w:bCs/>
          <w:color w:val="auto"/>
          <w:sz w:val="24"/>
          <w:szCs w:val="24"/>
        </w:rPr>
      </w:pPr>
    </w:p>
    <w:p w14:paraId="451BB771" w14:textId="535939C6" w:rsidR="00AB25C4" w:rsidRDefault="00AB25C4" w:rsidP="00343592">
      <w:pPr>
        <w:pStyle w:val="1Spine"/>
        <w:jc w:val="both"/>
        <w:rPr>
          <w:b w:val="0"/>
          <w:bCs/>
          <w:color w:val="auto"/>
          <w:sz w:val="24"/>
          <w:szCs w:val="24"/>
        </w:rPr>
      </w:pPr>
    </w:p>
    <w:p w14:paraId="210A44F6" w14:textId="220457A7" w:rsidR="00AB25C4" w:rsidRDefault="00AB25C4" w:rsidP="00343592">
      <w:pPr>
        <w:pStyle w:val="1Spine"/>
        <w:jc w:val="both"/>
        <w:rPr>
          <w:b w:val="0"/>
          <w:bCs/>
          <w:color w:val="auto"/>
          <w:sz w:val="24"/>
          <w:szCs w:val="24"/>
        </w:rPr>
      </w:pPr>
    </w:p>
    <w:p w14:paraId="1BA363AF" w14:textId="6633E506" w:rsidR="00AB25C4" w:rsidRDefault="00AB25C4" w:rsidP="00343592">
      <w:pPr>
        <w:pStyle w:val="1Spine"/>
        <w:jc w:val="both"/>
        <w:rPr>
          <w:b w:val="0"/>
          <w:bCs/>
          <w:color w:val="auto"/>
          <w:sz w:val="24"/>
          <w:szCs w:val="24"/>
        </w:rPr>
      </w:pPr>
    </w:p>
    <w:p w14:paraId="6FE5F6B6" w14:textId="643694A8" w:rsidR="00AB25C4" w:rsidRDefault="00AB25C4" w:rsidP="00343592">
      <w:pPr>
        <w:pStyle w:val="1Spine"/>
        <w:jc w:val="both"/>
        <w:rPr>
          <w:b w:val="0"/>
          <w:bCs/>
          <w:color w:val="auto"/>
          <w:sz w:val="24"/>
          <w:szCs w:val="24"/>
        </w:rPr>
      </w:pPr>
    </w:p>
    <w:p w14:paraId="1CF1EAA4" w14:textId="07C367DA" w:rsidR="00AB25C4" w:rsidRDefault="00AB25C4" w:rsidP="00343592">
      <w:pPr>
        <w:pStyle w:val="1Spine"/>
        <w:jc w:val="both"/>
        <w:rPr>
          <w:b w:val="0"/>
          <w:bCs/>
          <w:color w:val="auto"/>
          <w:sz w:val="24"/>
          <w:szCs w:val="24"/>
        </w:rPr>
      </w:pPr>
    </w:p>
    <w:p w14:paraId="6E73DA9A" w14:textId="6D963FED" w:rsidR="00AB25C4" w:rsidRDefault="00AB25C4" w:rsidP="00343592">
      <w:pPr>
        <w:pStyle w:val="1Spine"/>
        <w:jc w:val="both"/>
        <w:rPr>
          <w:b w:val="0"/>
          <w:bCs/>
          <w:color w:val="auto"/>
          <w:sz w:val="24"/>
          <w:szCs w:val="24"/>
        </w:rPr>
      </w:pPr>
    </w:p>
    <w:p w14:paraId="381F5C36" w14:textId="262159DD" w:rsidR="00AB25C4" w:rsidRDefault="00AB25C4" w:rsidP="00343592">
      <w:pPr>
        <w:pStyle w:val="1Spine"/>
        <w:jc w:val="both"/>
        <w:rPr>
          <w:b w:val="0"/>
          <w:bCs/>
          <w:color w:val="auto"/>
          <w:sz w:val="24"/>
          <w:szCs w:val="24"/>
        </w:rPr>
      </w:pPr>
    </w:p>
    <w:p w14:paraId="68812962" w14:textId="3E1D73FC" w:rsidR="00AB25C4" w:rsidRDefault="00AB25C4" w:rsidP="00343592">
      <w:pPr>
        <w:pStyle w:val="1Spine"/>
        <w:jc w:val="both"/>
        <w:rPr>
          <w:b w:val="0"/>
          <w:bCs/>
          <w:color w:val="auto"/>
          <w:sz w:val="24"/>
          <w:szCs w:val="24"/>
        </w:rPr>
      </w:pPr>
    </w:p>
    <w:p w14:paraId="0AF76D28" w14:textId="51234C81" w:rsidR="00AB25C4" w:rsidRDefault="00AB25C4" w:rsidP="00343592">
      <w:pPr>
        <w:pStyle w:val="1Spine"/>
        <w:jc w:val="both"/>
        <w:rPr>
          <w:b w:val="0"/>
          <w:bCs/>
          <w:color w:val="auto"/>
          <w:sz w:val="24"/>
          <w:szCs w:val="24"/>
        </w:rPr>
      </w:pPr>
    </w:p>
    <w:p w14:paraId="523ADAD0" w14:textId="36E93142" w:rsidR="00AB25C4" w:rsidRDefault="00AB25C4" w:rsidP="00343592">
      <w:pPr>
        <w:pStyle w:val="1Spine"/>
        <w:jc w:val="both"/>
        <w:rPr>
          <w:b w:val="0"/>
          <w:bCs/>
          <w:color w:val="auto"/>
          <w:sz w:val="24"/>
          <w:szCs w:val="24"/>
        </w:rPr>
      </w:pPr>
    </w:p>
    <w:p w14:paraId="2B1386B2" w14:textId="27232CB6" w:rsidR="00AB25C4" w:rsidRDefault="00AB25C4" w:rsidP="00343592">
      <w:pPr>
        <w:pStyle w:val="1Spine"/>
        <w:jc w:val="both"/>
        <w:rPr>
          <w:b w:val="0"/>
          <w:bCs/>
          <w:color w:val="auto"/>
          <w:sz w:val="24"/>
          <w:szCs w:val="24"/>
        </w:rPr>
      </w:pPr>
    </w:p>
    <w:p w14:paraId="0B7717FD" w14:textId="72DFFE87" w:rsidR="00AB25C4" w:rsidRDefault="00AB25C4" w:rsidP="00343592">
      <w:pPr>
        <w:pStyle w:val="1Spine"/>
        <w:jc w:val="both"/>
        <w:rPr>
          <w:b w:val="0"/>
          <w:bCs/>
          <w:color w:val="auto"/>
          <w:sz w:val="24"/>
          <w:szCs w:val="24"/>
        </w:rPr>
      </w:pPr>
    </w:p>
    <w:p w14:paraId="16347509" w14:textId="757A94A3" w:rsidR="00AB25C4" w:rsidRDefault="00AB25C4" w:rsidP="00343592">
      <w:pPr>
        <w:pStyle w:val="1Spine"/>
        <w:jc w:val="both"/>
        <w:rPr>
          <w:b w:val="0"/>
          <w:bCs/>
          <w:color w:val="auto"/>
          <w:sz w:val="24"/>
          <w:szCs w:val="24"/>
        </w:rPr>
      </w:pPr>
    </w:p>
    <w:p w14:paraId="7AA51E28" w14:textId="2B82E8EE" w:rsidR="00AB25C4" w:rsidRDefault="00AB25C4" w:rsidP="00343592">
      <w:pPr>
        <w:pStyle w:val="1Spine"/>
        <w:jc w:val="both"/>
        <w:rPr>
          <w:b w:val="0"/>
          <w:bCs/>
          <w:color w:val="auto"/>
          <w:sz w:val="24"/>
          <w:szCs w:val="24"/>
        </w:rPr>
      </w:pPr>
    </w:p>
    <w:p w14:paraId="582ECACD" w14:textId="77777777" w:rsidR="00AB25C4" w:rsidRDefault="00AB25C4" w:rsidP="00343592">
      <w:pPr>
        <w:pStyle w:val="1Spine"/>
        <w:jc w:val="both"/>
        <w:rPr>
          <w:b w:val="0"/>
          <w:bCs/>
          <w:color w:val="auto"/>
          <w:sz w:val="24"/>
          <w:szCs w:val="24"/>
        </w:rPr>
      </w:pPr>
    </w:p>
    <w:p w14:paraId="660D6EAE" w14:textId="2C5C0153" w:rsidR="00333C92" w:rsidRDefault="00333C92" w:rsidP="00343592">
      <w:pPr>
        <w:pStyle w:val="1Spine"/>
        <w:jc w:val="both"/>
        <w:rPr>
          <w:b w:val="0"/>
          <w:bCs/>
          <w:color w:val="auto"/>
          <w:sz w:val="24"/>
          <w:szCs w:val="24"/>
        </w:rPr>
      </w:pPr>
    </w:p>
    <w:p w14:paraId="60AB8725" w14:textId="2F22CC92" w:rsidR="00333C92" w:rsidRDefault="00333C92" w:rsidP="00333C92">
      <w:pPr>
        <w:pStyle w:val="1Spine"/>
      </w:pPr>
      <w:r>
        <w:lastRenderedPageBreak/>
        <w:t>Outlier Analysis</w:t>
      </w:r>
    </w:p>
    <w:p w14:paraId="650EDB4C" w14:textId="77777777" w:rsidR="00333C92" w:rsidRPr="00333C92" w:rsidRDefault="00333C92" w:rsidP="00333C92">
      <w:pPr>
        <w:pStyle w:val="1Spine"/>
        <w:jc w:val="both"/>
      </w:pPr>
    </w:p>
    <w:p w14:paraId="5FF0050D" w14:textId="77777777" w:rsidR="007709BF" w:rsidRDefault="007709BF">
      <w:pPr>
        <w:rPr>
          <w:color w:val="auto"/>
        </w:rPr>
      </w:pPr>
      <w:r>
        <w:rPr>
          <w:color w:val="auto"/>
        </w:rPr>
        <w:t>For checking outliers, I used a function where it displays qqplot graph, distribution plot and boxplot. Using that I analysed which ones had outliers and took action on them by capping the data with lower and upper limits of the boxplot using iqr and lower and upper values.</w:t>
      </w:r>
    </w:p>
    <w:p w14:paraId="5AC51A6A" w14:textId="77777777" w:rsidR="007709BF" w:rsidRDefault="007709BF">
      <w:pPr>
        <w:rPr>
          <w:color w:val="auto"/>
        </w:rPr>
      </w:pPr>
      <w:r>
        <w:rPr>
          <w:color w:val="auto"/>
        </w:rPr>
        <w:t>This is done for fare_amount, distance, which are the only numerical data in the whole dataset.</w:t>
      </w:r>
    </w:p>
    <w:p w14:paraId="50E4FE69" w14:textId="77777777" w:rsidR="0033372E" w:rsidRDefault="005D45BF">
      <w:pPr>
        <w:rPr>
          <w:color w:val="auto"/>
        </w:rPr>
      </w:pPr>
      <w:r>
        <w:rPr>
          <w:color w:val="auto"/>
        </w:rPr>
        <w:t>This is done for both training and testing data.</w:t>
      </w:r>
    </w:p>
    <w:p w14:paraId="38E321CB" w14:textId="77777777" w:rsidR="0033372E" w:rsidRDefault="0033372E">
      <w:pPr>
        <w:rPr>
          <w:b/>
          <w:bCs/>
          <w:color w:val="D0300F" w:themeColor="accent6" w:themeShade="BF"/>
          <w:u w:val="single"/>
        </w:rPr>
      </w:pPr>
      <w:r>
        <w:rPr>
          <w:noProof/>
        </w:rPr>
        <w:drawing>
          <wp:inline distT="0" distB="0" distL="0" distR="0" wp14:anchorId="3AC97D76" wp14:editId="2E7CD13A">
            <wp:extent cx="6858000" cy="1718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718310"/>
                    </a:xfrm>
                    <a:prstGeom prst="rect">
                      <a:avLst/>
                    </a:prstGeom>
                  </pic:spPr>
                </pic:pic>
              </a:graphicData>
            </a:graphic>
          </wp:inline>
        </w:drawing>
      </w:r>
    </w:p>
    <w:p w14:paraId="00766D6A" w14:textId="77777777" w:rsidR="0033372E" w:rsidRDefault="0033372E">
      <w:pPr>
        <w:rPr>
          <w:b/>
          <w:bCs/>
          <w:color w:val="D0300F" w:themeColor="accent6" w:themeShade="BF"/>
          <w:u w:val="single"/>
        </w:rPr>
      </w:pPr>
      <w:r>
        <w:rPr>
          <w:noProof/>
        </w:rPr>
        <w:drawing>
          <wp:inline distT="0" distB="0" distL="0" distR="0" wp14:anchorId="7A94D506" wp14:editId="1C95EC15">
            <wp:extent cx="6858000" cy="2629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629535"/>
                    </a:xfrm>
                    <a:prstGeom prst="rect">
                      <a:avLst/>
                    </a:prstGeom>
                  </pic:spPr>
                </pic:pic>
              </a:graphicData>
            </a:graphic>
          </wp:inline>
        </w:drawing>
      </w:r>
    </w:p>
    <w:p w14:paraId="32057A5A" w14:textId="77777777" w:rsidR="0033372E" w:rsidRDefault="0033372E">
      <w:pPr>
        <w:rPr>
          <w:b/>
          <w:bCs/>
          <w:color w:val="D0300F" w:themeColor="accent6" w:themeShade="BF"/>
          <w:u w:val="single"/>
        </w:rPr>
      </w:pPr>
      <w:r>
        <w:rPr>
          <w:noProof/>
        </w:rPr>
        <w:drawing>
          <wp:inline distT="0" distB="0" distL="0" distR="0" wp14:anchorId="65D63A3E" wp14:editId="63E3175E">
            <wp:extent cx="6858000" cy="122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226185"/>
                    </a:xfrm>
                    <a:prstGeom prst="rect">
                      <a:avLst/>
                    </a:prstGeom>
                  </pic:spPr>
                </pic:pic>
              </a:graphicData>
            </a:graphic>
          </wp:inline>
        </w:drawing>
      </w:r>
    </w:p>
    <w:p w14:paraId="74BA7A82" w14:textId="3AD32219" w:rsidR="00ED5A66" w:rsidRPr="00076D6D" w:rsidRDefault="0033372E">
      <w:pPr>
        <w:rPr>
          <w:color w:val="auto"/>
          <w:sz w:val="24"/>
          <w:szCs w:val="24"/>
        </w:rPr>
      </w:pPr>
      <w:r>
        <w:rPr>
          <w:noProof/>
        </w:rPr>
        <w:lastRenderedPageBreak/>
        <w:drawing>
          <wp:inline distT="0" distB="0" distL="0" distR="0" wp14:anchorId="50CFE4C3" wp14:editId="647F3512">
            <wp:extent cx="6858000" cy="3093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093720"/>
                    </a:xfrm>
                    <a:prstGeom prst="rect">
                      <a:avLst/>
                    </a:prstGeom>
                  </pic:spPr>
                </pic:pic>
              </a:graphicData>
            </a:graphic>
          </wp:inline>
        </w:drawing>
      </w:r>
      <w:r w:rsidR="00ED5A66" w:rsidRPr="000C5229">
        <w:rPr>
          <w:b/>
          <w:bCs/>
          <w:color w:val="D0300F" w:themeColor="accent6" w:themeShade="BF"/>
          <w:u w:val="single"/>
        </w:rPr>
        <w:br w:type="page"/>
      </w:r>
    </w:p>
    <w:p w14:paraId="2BA96A4B" w14:textId="77777777" w:rsidR="004D4571" w:rsidRPr="00127C5F" w:rsidRDefault="004D4571" w:rsidP="004D4571">
      <w:pPr>
        <w:rPr>
          <w:color w:val="D0300F" w:themeColor="accent6" w:themeShade="BF"/>
        </w:rPr>
      </w:pPr>
    </w:p>
    <w:p w14:paraId="30FAB78D" w14:textId="16704CE6" w:rsidR="00C47E5D" w:rsidRPr="00127C5F" w:rsidRDefault="00D1709A" w:rsidP="00C47E5D">
      <w:pPr>
        <w:rPr>
          <w:color w:val="D0300F" w:themeColor="accent6" w:themeShade="BF"/>
        </w:rPr>
      </w:pPr>
      <w:r w:rsidRPr="00D1709A">
        <w:rPr>
          <w:noProof/>
          <w:color w:val="D0300F" w:themeColor="accent6" w:themeShade="BF"/>
        </w:rPr>
        <mc:AlternateContent>
          <mc:Choice Requires="wps">
            <w:drawing>
              <wp:anchor distT="0" distB="0" distL="114300" distR="114300" simplePos="0" relativeHeight="251893760" behindDoc="0" locked="0" layoutInCell="1" allowOverlap="1" wp14:anchorId="1400B5AF" wp14:editId="7A46C7AC">
                <wp:simplePos x="0" y="0"/>
                <wp:positionH relativeFrom="column">
                  <wp:posOffset>0</wp:posOffset>
                </wp:positionH>
                <wp:positionV relativeFrom="paragraph">
                  <wp:posOffset>-122555</wp:posOffset>
                </wp:positionV>
                <wp:extent cx="3479800" cy="2824480"/>
                <wp:effectExtent l="0" t="0" r="6350" b="0"/>
                <wp:wrapNone/>
                <wp:docPr id="236" name="Rectangle: Single Corner Snipped 236"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5191B" w14:textId="77777777" w:rsidR="003C143C" w:rsidRPr="00F7167D" w:rsidRDefault="003C143C" w:rsidP="00D1709A">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0B5AF" id="Rectangle: Single Corner Snipped 236" o:spid="_x0000_s1040" alt="Title: Shape" style="position:absolute;margin-left:0;margin-top:-9.65pt;width:274pt;height:222.4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JO4AIAAC8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14:paraId="39F5191B" w14:textId="77777777" w:rsidR="003C143C" w:rsidRPr="00F7167D" w:rsidRDefault="003C143C" w:rsidP="00D1709A">
                      <w:pPr>
                        <w:pStyle w:val="Heading1"/>
                        <w:jc w:val="left"/>
                      </w:pPr>
                      <w:r w:rsidRPr="009C601D">
                        <w:rPr>
                          <w:color w:val="571745" w:themeColor="text2"/>
                        </w:rPr>
                        <w:t xml:space="preserve"> </w:t>
                      </w:r>
                    </w:p>
                  </w:txbxContent>
                </v:textbox>
              </v:shape>
            </w:pict>
          </mc:Fallback>
        </mc:AlternateContent>
      </w:r>
      <w:r w:rsidRPr="00D1709A">
        <w:rPr>
          <w:noProof/>
          <w:color w:val="D0300F" w:themeColor="accent6" w:themeShade="BF"/>
        </w:rPr>
        <mc:AlternateContent>
          <mc:Choice Requires="wps">
            <w:drawing>
              <wp:anchor distT="0" distB="0" distL="114300" distR="114300" simplePos="0" relativeHeight="251894784" behindDoc="0" locked="0" layoutInCell="1" allowOverlap="1" wp14:anchorId="08670E2B" wp14:editId="749744AF">
                <wp:simplePos x="0" y="0"/>
                <wp:positionH relativeFrom="column">
                  <wp:posOffset>384810</wp:posOffset>
                </wp:positionH>
                <wp:positionV relativeFrom="paragraph">
                  <wp:posOffset>724535</wp:posOffset>
                </wp:positionV>
                <wp:extent cx="2701925" cy="1132764"/>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585DFA" w14:textId="1CBEBA24" w:rsidR="003C143C" w:rsidRPr="00F7167D" w:rsidRDefault="003C143C" w:rsidP="00D1709A">
                            <w:pPr>
                              <w:pStyle w:val="Heading1"/>
                              <w:jc w:val="left"/>
                            </w:pPr>
                            <w:r>
                              <w:rPr>
                                <w:color w:val="571745" w:themeColor="text2"/>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70E2B" id="Text Box 237" o:spid="_x0000_s1041" type="#_x0000_t202" style="position:absolute;margin-left:30.3pt;margin-top:57.05pt;width:212.75pt;height:89.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" filled="f" stroked="f">
                <v:textbox>
                  <w:txbxContent>
                    <w:p w14:paraId="61585DFA" w14:textId="1CBEBA24" w:rsidR="003C143C" w:rsidRPr="00F7167D" w:rsidRDefault="003C143C" w:rsidP="00D1709A">
                      <w:pPr>
                        <w:pStyle w:val="Heading1"/>
                        <w:jc w:val="left"/>
                      </w:pPr>
                      <w:r>
                        <w:rPr>
                          <w:color w:val="571745" w:themeColor="text2"/>
                        </w:rPr>
                        <w:t>Exploratory data analysis</w:t>
                      </w:r>
                    </w:p>
                  </w:txbxContent>
                </v:textbox>
              </v:shape>
            </w:pict>
          </mc:Fallback>
        </mc:AlternateContent>
      </w:r>
    </w:p>
    <w:p w14:paraId="1D606C79" w14:textId="77777777" w:rsidR="00C47E5D" w:rsidRDefault="00C47E5D" w:rsidP="00894754">
      <w:pPr>
        <w:rPr>
          <w:color w:val="D0300F" w:themeColor="accent6" w:themeShade="BF"/>
        </w:rPr>
      </w:pPr>
    </w:p>
    <w:p w14:paraId="172E260A" w14:textId="77777777" w:rsidR="00C47E5D" w:rsidRDefault="00D1709A">
      <w:pPr>
        <w:rPr>
          <w:color w:val="D0300F" w:themeColor="accent6" w:themeShade="BF"/>
        </w:rPr>
      </w:pPr>
      <w:r w:rsidRPr="00D1709A">
        <w:rPr>
          <w:noProof/>
          <w:color w:val="D0300F" w:themeColor="accent6" w:themeShade="BF"/>
        </w:rPr>
        <mc:AlternateContent>
          <mc:Choice Requires="wps">
            <w:drawing>
              <wp:anchor distT="0" distB="0" distL="114300" distR="114300" simplePos="0" relativeHeight="251892736" behindDoc="0" locked="0" layoutInCell="1" allowOverlap="1" wp14:anchorId="6A32EF33" wp14:editId="3F0F5AA8">
                <wp:simplePos x="0" y="0"/>
                <wp:positionH relativeFrom="column">
                  <wp:posOffset>2210435</wp:posOffset>
                </wp:positionH>
                <wp:positionV relativeFrom="paragraph">
                  <wp:posOffset>742424</wp:posOffset>
                </wp:positionV>
                <wp:extent cx="4039235" cy="5909310"/>
                <wp:effectExtent l="0" t="0" r="0" b="0"/>
                <wp:wrapNone/>
                <wp:docPr id="235" name="Rectangle: Single Corner Snipped 235"/>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BE32E2" w14:textId="77777777" w:rsidR="003C143C" w:rsidRDefault="003C143C" w:rsidP="00D1709A">
                            <w:pPr>
                              <w:pStyle w:val="1Spine"/>
                              <w:jc w:val="both"/>
                            </w:pPr>
                            <w:r>
                              <w:t>IN THIS SECTION:</w:t>
                            </w:r>
                          </w:p>
                          <w:p w14:paraId="6CB2CC6F" w14:textId="77777777" w:rsidR="003C143C" w:rsidRDefault="003C143C" w:rsidP="00D1709A">
                            <w:pPr>
                              <w:pStyle w:val="2Spine"/>
                              <w:jc w:val="left"/>
                            </w:pPr>
                          </w:p>
                          <w:p w14:paraId="2259B157" w14:textId="21D1DA89" w:rsidR="003C143C" w:rsidRPr="000D0FB4" w:rsidRDefault="003C143C" w:rsidP="00D1709A">
                            <w:pPr>
                              <w:pStyle w:val="ListParagraph"/>
                              <w:jc w:val="left"/>
                            </w:pPr>
                            <w:r>
                              <w:t>Plotting Numerical VS Numerical Variables</w:t>
                            </w:r>
                          </w:p>
                          <w:p w14:paraId="65F5298D" w14:textId="10001C8A" w:rsidR="003C143C" w:rsidRPr="000D0FB4" w:rsidRDefault="003C143C" w:rsidP="00D1709A">
                            <w:pPr>
                              <w:pStyle w:val="ListParagraph"/>
                              <w:jc w:val="left"/>
                            </w:pPr>
                            <w:bookmarkStart w:id="0" w:name="_Hlk61604168"/>
                            <w:r>
                              <w:t>Plotting Categorical VS Numerical Variables</w:t>
                            </w:r>
                          </w:p>
                          <w:p w14:paraId="0947E2FD" w14:textId="7667C2F1" w:rsidR="003C143C" w:rsidRPr="000D0FB4" w:rsidRDefault="003C143C" w:rsidP="00D1709A">
                            <w:pPr>
                              <w:pStyle w:val="ListParagraph"/>
                              <w:jc w:val="left"/>
                            </w:pPr>
                            <w:r>
                              <w:t>Drawing insights from heatmap</w:t>
                            </w:r>
                          </w:p>
                          <w:bookmarkEnd w:id="0"/>
                          <w:p w14:paraId="25DBB271" w14:textId="2CAF2090" w:rsidR="003C143C" w:rsidRPr="000D0FB4" w:rsidRDefault="003C143C" w:rsidP="00A97BAD">
                            <w:pPr>
                              <w:ind w:left="360"/>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2EF33" id="Rectangle: Single Corner Snipped 235" o:spid="_x0000_s1042" style="position:absolute;margin-left:174.05pt;margin-top:58.45pt;width:318.05pt;height:465.3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14:paraId="05BE32E2" w14:textId="77777777" w:rsidR="003C143C" w:rsidRDefault="003C143C" w:rsidP="00D1709A">
                      <w:pPr>
                        <w:pStyle w:val="1Spine"/>
                        <w:jc w:val="both"/>
                      </w:pPr>
                      <w:r>
                        <w:t>IN THIS SECTION:</w:t>
                      </w:r>
                    </w:p>
                    <w:p w14:paraId="6CB2CC6F" w14:textId="77777777" w:rsidR="003C143C" w:rsidRDefault="003C143C" w:rsidP="00D1709A">
                      <w:pPr>
                        <w:pStyle w:val="2Spine"/>
                        <w:jc w:val="left"/>
                      </w:pPr>
                    </w:p>
                    <w:p w14:paraId="2259B157" w14:textId="21D1DA89" w:rsidR="003C143C" w:rsidRPr="000D0FB4" w:rsidRDefault="003C143C" w:rsidP="00D1709A">
                      <w:pPr>
                        <w:pStyle w:val="ListParagraph"/>
                        <w:jc w:val="left"/>
                      </w:pPr>
                      <w:r>
                        <w:t>Plotting Numerical VS Numerical Variables</w:t>
                      </w:r>
                    </w:p>
                    <w:p w14:paraId="65F5298D" w14:textId="10001C8A" w:rsidR="003C143C" w:rsidRPr="000D0FB4" w:rsidRDefault="003C143C" w:rsidP="00D1709A">
                      <w:pPr>
                        <w:pStyle w:val="ListParagraph"/>
                        <w:jc w:val="left"/>
                      </w:pPr>
                      <w:bookmarkStart w:id="1" w:name="_Hlk61604168"/>
                      <w:r>
                        <w:t>Plotting Categorical VS Numerical Variables</w:t>
                      </w:r>
                    </w:p>
                    <w:p w14:paraId="0947E2FD" w14:textId="7667C2F1" w:rsidR="003C143C" w:rsidRPr="000D0FB4" w:rsidRDefault="003C143C" w:rsidP="00D1709A">
                      <w:pPr>
                        <w:pStyle w:val="ListParagraph"/>
                        <w:jc w:val="left"/>
                      </w:pPr>
                      <w:r>
                        <w:t>Drawing insights from heatmap</w:t>
                      </w:r>
                    </w:p>
                    <w:bookmarkEnd w:id="1"/>
                    <w:p w14:paraId="25DBB271" w14:textId="2CAF2090" w:rsidR="003C143C" w:rsidRPr="000D0FB4" w:rsidRDefault="003C143C" w:rsidP="00A97BAD">
                      <w:pPr>
                        <w:ind w:left="360"/>
                      </w:pP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77376" behindDoc="0" locked="0" layoutInCell="1" allowOverlap="1" wp14:anchorId="4B15C4C9" wp14:editId="1D2B2020">
                <wp:simplePos x="0" y="0"/>
                <wp:positionH relativeFrom="column">
                  <wp:posOffset>-472440</wp:posOffset>
                </wp:positionH>
                <wp:positionV relativeFrom="paragraph">
                  <wp:posOffset>7409180</wp:posOffset>
                </wp:positionV>
                <wp:extent cx="7089140" cy="652780"/>
                <wp:effectExtent l="0" t="0" r="0" b="0"/>
                <wp:wrapNone/>
                <wp:docPr id="23" name="Parallelogram 23"/>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153D3" w14:textId="77777777" w:rsidR="003C143C" w:rsidRPr="005714F7" w:rsidRDefault="003C143C" w:rsidP="005714F7">
                            <w:pPr>
                              <w:jc w:val="center"/>
                              <w:rPr>
                                <w:color w:val="571745" w:themeColor="text2"/>
                                <w:sz w:val="56"/>
                                <w:szCs w:val="56"/>
                              </w:rPr>
                            </w:pPr>
                            <w:r w:rsidRPr="005714F7">
                              <w:rPr>
                                <w:color w:val="571745" w:themeColor="text2"/>
                                <w:sz w:val="56"/>
                                <w:szCs w:val="56"/>
                              </w:rPr>
                              <w:t>Report Notebook</w:t>
                            </w:r>
                          </w:p>
                          <w:p w14:paraId="2BA97B3A" w14:textId="77777777" w:rsidR="003C143C" w:rsidRDefault="003C143C"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C4C9" id="Parallelogram 23" o:spid="_x0000_s1043" type="#_x0000_t7" style="position:absolute;margin-left:-37.2pt;margin-top:583.4pt;width:558.2pt;height:51.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" adj="1379" fillcolor="#ffc40c [3208]" stroked="f" strokeweight="3pt">
                <v:textbox>
                  <w:txbxContent>
                    <w:p w14:paraId="197153D3" w14:textId="77777777" w:rsidR="003C143C" w:rsidRPr="005714F7" w:rsidRDefault="003C143C" w:rsidP="005714F7">
                      <w:pPr>
                        <w:jc w:val="center"/>
                        <w:rPr>
                          <w:color w:val="571745" w:themeColor="text2"/>
                          <w:sz w:val="56"/>
                          <w:szCs w:val="56"/>
                        </w:rPr>
                      </w:pPr>
                      <w:r w:rsidRPr="005714F7">
                        <w:rPr>
                          <w:color w:val="571745" w:themeColor="text2"/>
                          <w:sz w:val="56"/>
                          <w:szCs w:val="56"/>
                        </w:rPr>
                        <w:t>Report Notebook</w:t>
                      </w:r>
                    </w:p>
                    <w:p w14:paraId="2BA97B3A" w14:textId="77777777" w:rsidR="003C143C" w:rsidRDefault="003C143C" w:rsidP="005714F7">
                      <w:pPr>
                        <w:jc w:val="center"/>
                      </w:pP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78400" behindDoc="0" locked="0" layoutInCell="1" allowOverlap="1" wp14:anchorId="1A7C1B95" wp14:editId="263AE033">
                <wp:simplePos x="0" y="0"/>
                <wp:positionH relativeFrom="column">
                  <wp:posOffset>6282164</wp:posOffset>
                </wp:positionH>
                <wp:positionV relativeFrom="paragraph">
                  <wp:posOffset>7409793</wp:posOffset>
                </wp:positionV>
                <wp:extent cx="7089140" cy="652780"/>
                <wp:effectExtent l="0" t="0" r="0" b="0"/>
                <wp:wrapNone/>
                <wp:docPr id="27" name="Parallelogram 27"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B2563" id="Parallelogram 27" o:spid="_x0000_s1026" type="#_x0000_t7" alt="Title: Shape" style="position:absolute;margin-left:494.65pt;margin-top:583.45pt;width:558.2pt;height:51.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" adj="1379" fillcolor="#333 [3204]" stroked="f" strokeweight="3pt"/>
            </w:pict>
          </mc:Fallback>
        </mc:AlternateContent>
      </w:r>
      <w:r w:rsidR="00750509">
        <w:rPr>
          <w:noProof/>
          <w:color w:val="D0300F" w:themeColor="accent6" w:themeShade="BF"/>
        </w:rPr>
        <mc:AlternateContent>
          <mc:Choice Requires="wps">
            <w:drawing>
              <wp:anchor distT="0" distB="0" distL="114300" distR="114300" simplePos="0" relativeHeight="251804672" behindDoc="0" locked="0" layoutInCell="1" allowOverlap="1" wp14:anchorId="3BB7B96D" wp14:editId="12516D95">
                <wp:simplePos x="0" y="0"/>
                <wp:positionH relativeFrom="margin">
                  <wp:posOffset>6426200</wp:posOffset>
                </wp:positionH>
                <wp:positionV relativeFrom="margin">
                  <wp:posOffset>3489960</wp:posOffset>
                </wp:positionV>
                <wp:extent cx="1356995" cy="868680"/>
                <wp:effectExtent l="0" t="0" r="0" b="7620"/>
                <wp:wrapNone/>
                <wp:docPr id="9"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50A499B9" w14:textId="77777777" w:rsidR="003C143C" w:rsidRPr="00D1709A" w:rsidRDefault="003C143C" w:rsidP="00FF3CD0">
                            <w:pPr>
                              <w:pStyle w:val="TabName"/>
                              <w:rPr>
                                <w:color w:val="FFFFFF" w:themeColor="background1"/>
                              </w:rPr>
                            </w:pPr>
                            <w:r w:rsidRPr="00D1709A">
                              <w:rPr>
                                <w:color w:val="FFFFFF" w:themeColor="background1"/>
                              </w:rPr>
                              <w:t>Tab 3</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BB7B96D" id="AutoShape 422" o:spid="_x0000_s1044" style="position:absolute;margin-left:506pt;margin-top:274.8pt;width:106.85pt;height:68.4pt;rotation:180;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50A499B9" w14:textId="77777777" w:rsidR="003C143C" w:rsidRPr="00D1709A" w:rsidRDefault="003C143C" w:rsidP="00FF3CD0">
                      <w:pPr>
                        <w:pStyle w:val="TabName"/>
                        <w:rPr>
                          <w:color w:val="FFFFFF" w:themeColor="background1"/>
                        </w:rPr>
                      </w:pPr>
                      <w:r w:rsidRPr="00D1709A">
                        <w:rPr>
                          <w:color w:val="FFFFFF" w:themeColor="background1"/>
                        </w:rPr>
                        <w:t>Tab 3</w:t>
                      </w:r>
                    </w:p>
                  </w:txbxContent>
                </v:textbox>
                <w10:wrap anchorx="margin" anchory="margin"/>
              </v:shape>
            </w:pict>
          </mc:Fallback>
        </mc:AlternateContent>
      </w:r>
      <w:r w:rsidR="00C47E5D">
        <w:rPr>
          <w:color w:val="D0300F" w:themeColor="accent6" w:themeShade="BF"/>
        </w:rPr>
        <w:br w:type="page"/>
      </w:r>
    </w:p>
    <w:p w14:paraId="741CFAAF" w14:textId="5F7ECEBC" w:rsidR="00717B3F" w:rsidRDefault="00717B3F" w:rsidP="00717B3F">
      <w:pPr>
        <w:pStyle w:val="1Spine"/>
      </w:pPr>
      <w:r>
        <w:lastRenderedPageBreak/>
        <w:t xml:space="preserve">Plotting Numerical VS </w:t>
      </w:r>
      <w:r w:rsidR="006C3C4B">
        <w:t>Numerical</w:t>
      </w:r>
      <w:r>
        <w:t xml:space="preserve"> Data</w:t>
      </w:r>
    </w:p>
    <w:p w14:paraId="7CC0620C" w14:textId="0C3FC673" w:rsidR="00717B3F" w:rsidRDefault="00717B3F" w:rsidP="00717B3F">
      <w:pPr>
        <w:pStyle w:val="1Spine"/>
        <w:jc w:val="both"/>
        <w:rPr>
          <w:sz w:val="24"/>
          <w:szCs w:val="24"/>
        </w:rPr>
      </w:pPr>
    </w:p>
    <w:p w14:paraId="5EC74B3E" w14:textId="1B35D89E" w:rsidR="006C3C4B" w:rsidRDefault="006C3C4B" w:rsidP="00717B3F">
      <w:pPr>
        <w:pStyle w:val="1Spine"/>
        <w:jc w:val="both"/>
        <w:rPr>
          <w:b w:val="0"/>
          <w:bCs/>
          <w:color w:val="auto"/>
          <w:sz w:val="24"/>
          <w:szCs w:val="24"/>
        </w:rPr>
      </w:pPr>
      <w:r>
        <w:rPr>
          <w:b w:val="0"/>
          <w:bCs/>
          <w:color w:val="auto"/>
          <w:sz w:val="24"/>
          <w:szCs w:val="24"/>
        </w:rPr>
        <w:t>The target variable is here fare amount which is numerical data, also the distance. So plotting fare amount and distance</w:t>
      </w:r>
      <w:r w:rsidR="00AE299B">
        <w:rPr>
          <w:b w:val="0"/>
          <w:bCs/>
          <w:color w:val="auto"/>
          <w:sz w:val="24"/>
          <w:szCs w:val="24"/>
        </w:rPr>
        <w:t>.</w:t>
      </w:r>
    </w:p>
    <w:p w14:paraId="7BC3F6FE" w14:textId="34C2868C" w:rsidR="00AE299B" w:rsidRPr="006C3C4B" w:rsidRDefault="00AE299B" w:rsidP="00717B3F">
      <w:pPr>
        <w:pStyle w:val="1Spine"/>
        <w:jc w:val="both"/>
        <w:rPr>
          <w:b w:val="0"/>
          <w:bCs/>
          <w:color w:val="auto"/>
          <w:sz w:val="24"/>
          <w:szCs w:val="24"/>
        </w:rPr>
      </w:pPr>
      <w:r>
        <w:rPr>
          <w:noProof/>
        </w:rPr>
        <w:drawing>
          <wp:inline distT="0" distB="0" distL="0" distR="0" wp14:anchorId="25B07763" wp14:editId="3C9B84E2">
            <wp:extent cx="6858000"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951605"/>
                    </a:xfrm>
                    <a:prstGeom prst="rect">
                      <a:avLst/>
                    </a:prstGeom>
                  </pic:spPr>
                </pic:pic>
              </a:graphicData>
            </a:graphic>
          </wp:inline>
        </w:drawing>
      </w:r>
    </w:p>
    <w:p w14:paraId="168E56D3" w14:textId="77777777" w:rsidR="00755E35" w:rsidRDefault="00755E35" w:rsidP="00717B3F">
      <w:pPr>
        <w:pStyle w:val="1Spine"/>
      </w:pPr>
    </w:p>
    <w:p w14:paraId="040BC70B" w14:textId="77777777" w:rsidR="00DA6040" w:rsidRDefault="00755E35" w:rsidP="00755E35">
      <w:pPr>
        <w:pStyle w:val="1Spine"/>
      </w:pPr>
      <w:r>
        <w:tab/>
      </w:r>
    </w:p>
    <w:p w14:paraId="6A1437D9" w14:textId="77777777" w:rsidR="00DA6040" w:rsidRDefault="00DA6040" w:rsidP="00755E35">
      <w:pPr>
        <w:pStyle w:val="1Spine"/>
      </w:pPr>
    </w:p>
    <w:p w14:paraId="7B2332B3" w14:textId="77777777" w:rsidR="00DA6040" w:rsidRDefault="00DA6040" w:rsidP="00755E35">
      <w:pPr>
        <w:pStyle w:val="1Spine"/>
      </w:pPr>
    </w:p>
    <w:p w14:paraId="5729F7AF" w14:textId="77777777" w:rsidR="00DA6040" w:rsidRDefault="00DA6040" w:rsidP="00755E35">
      <w:pPr>
        <w:pStyle w:val="1Spine"/>
      </w:pPr>
    </w:p>
    <w:p w14:paraId="7B48D4D6" w14:textId="77777777" w:rsidR="00DA6040" w:rsidRDefault="00DA6040" w:rsidP="00755E35">
      <w:pPr>
        <w:pStyle w:val="1Spine"/>
      </w:pPr>
    </w:p>
    <w:p w14:paraId="694CD2E9" w14:textId="77777777" w:rsidR="00DA6040" w:rsidRDefault="00DA6040" w:rsidP="00755E35">
      <w:pPr>
        <w:pStyle w:val="1Spine"/>
      </w:pPr>
    </w:p>
    <w:p w14:paraId="2A252095" w14:textId="77777777" w:rsidR="00DA6040" w:rsidRDefault="00DA6040" w:rsidP="00755E35">
      <w:pPr>
        <w:pStyle w:val="1Spine"/>
      </w:pPr>
    </w:p>
    <w:p w14:paraId="0FA41250" w14:textId="77777777" w:rsidR="00DA6040" w:rsidRDefault="00DA6040" w:rsidP="00755E35">
      <w:pPr>
        <w:pStyle w:val="1Spine"/>
      </w:pPr>
    </w:p>
    <w:p w14:paraId="740AD52A" w14:textId="77777777" w:rsidR="00DA6040" w:rsidRDefault="00DA6040" w:rsidP="00755E35">
      <w:pPr>
        <w:pStyle w:val="1Spine"/>
      </w:pPr>
    </w:p>
    <w:p w14:paraId="53C30B19" w14:textId="77777777" w:rsidR="00DA6040" w:rsidRDefault="00DA6040" w:rsidP="00755E35">
      <w:pPr>
        <w:pStyle w:val="1Spine"/>
      </w:pPr>
    </w:p>
    <w:p w14:paraId="60321D16" w14:textId="77777777" w:rsidR="00DA6040" w:rsidRDefault="00DA6040" w:rsidP="00755E35">
      <w:pPr>
        <w:pStyle w:val="1Spine"/>
      </w:pPr>
    </w:p>
    <w:p w14:paraId="41F36F9F" w14:textId="7C8D9FA3" w:rsidR="00755E35" w:rsidRDefault="00755E35" w:rsidP="00755E35">
      <w:pPr>
        <w:pStyle w:val="1Spine"/>
      </w:pPr>
      <w:r>
        <w:lastRenderedPageBreak/>
        <w:t>Plotting Categorical VS Numerical Variables</w:t>
      </w:r>
    </w:p>
    <w:p w14:paraId="54DD198B" w14:textId="7D92ABFB" w:rsidR="00AE299B" w:rsidRDefault="00755E35" w:rsidP="00755E35">
      <w:pPr>
        <w:pStyle w:val="1Spine"/>
      </w:pPr>
      <w:r>
        <w:t>Drawing insights from heatmap</w:t>
      </w:r>
    </w:p>
    <w:p w14:paraId="7EDCB7F6" w14:textId="77777777" w:rsidR="00DA6040" w:rsidRDefault="00DA6040" w:rsidP="00755E35">
      <w:pPr>
        <w:pStyle w:val="1Spine"/>
      </w:pPr>
    </w:p>
    <w:p w14:paraId="7ADC2620" w14:textId="77777777" w:rsidR="00DA6040" w:rsidRDefault="00DA6040" w:rsidP="00755E35">
      <w:pPr>
        <w:pStyle w:val="1Spine"/>
      </w:pPr>
      <w:r>
        <w:rPr>
          <w:noProof/>
        </w:rPr>
        <w:drawing>
          <wp:inline distT="0" distB="0" distL="0" distR="0" wp14:anchorId="56681E91" wp14:editId="33B546CA">
            <wp:extent cx="6858000" cy="3773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773805"/>
                    </a:xfrm>
                    <a:prstGeom prst="rect">
                      <a:avLst/>
                    </a:prstGeom>
                  </pic:spPr>
                </pic:pic>
              </a:graphicData>
            </a:graphic>
          </wp:inline>
        </w:drawing>
      </w:r>
    </w:p>
    <w:p w14:paraId="0504EE17" w14:textId="77777777" w:rsidR="00DA6040" w:rsidRDefault="00DA6040" w:rsidP="00755E35">
      <w:pPr>
        <w:pStyle w:val="1Spine"/>
      </w:pPr>
      <w:r>
        <w:rPr>
          <w:noProof/>
        </w:rPr>
        <w:drawing>
          <wp:inline distT="0" distB="0" distL="0" distR="0" wp14:anchorId="125AEB81" wp14:editId="53CCDB64">
            <wp:extent cx="6858000" cy="3725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725545"/>
                    </a:xfrm>
                    <a:prstGeom prst="rect">
                      <a:avLst/>
                    </a:prstGeom>
                  </pic:spPr>
                </pic:pic>
              </a:graphicData>
            </a:graphic>
          </wp:inline>
        </w:drawing>
      </w:r>
    </w:p>
    <w:p w14:paraId="7B2B96E9" w14:textId="77777777" w:rsidR="00DA6040" w:rsidRDefault="00DA6040" w:rsidP="00755E35">
      <w:pPr>
        <w:pStyle w:val="1Spine"/>
      </w:pPr>
    </w:p>
    <w:p w14:paraId="46CA3E6D" w14:textId="77777777" w:rsidR="00DA6040" w:rsidRDefault="00DA6040" w:rsidP="00755E35">
      <w:pPr>
        <w:pStyle w:val="1Spine"/>
      </w:pPr>
      <w:r>
        <w:rPr>
          <w:noProof/>
        </w:rPr>
        <w:lastRenderedPageBreak/>
        <w:drawing>
          <wp:inline distT="0" distB="0" distL="0" distR="0" wp14:anchorId="56CE0F48" wp14:editId="5CBD3ECF">
            <wp:extent cx="6858000" cy="3763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63645"/>
                    </a:xfrm>
                    <a:prstGeom prst="rect">
                      <a:avLst/>
                    </a:prstGeom>
                  </pic:spPr>
                </pic:pic>
              </a:graphicData>
            </a:graphic>
          </wp:inline>
        </w:drawing>
      </w:r>
    </w:p>
    <w:p w14:paraId="7FAFAE85" w14:textId="77777777" w:rsidR="00DA6040" w:rsidRDefault="00DA6040" w:rsidP="00755E35">
      <w:pPr>
        <w:pStyle w:val="1Spine"/>
      </w:pPr>
      <w:r>
        <w:rPr>
          <w:noProof/>
        </w:rPr>
        <w:drawing>
          <wp:inline distT="0" distB="0" distL="0" distR="0" wp14:anchorId="55C6EB1A" wp14:editId="301DDF14">
            <wp:extent cx="6858000" cy="3818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18255"/>
                    </a:xfrm>
                    <a:prstGeom prst="rect">
                      <a:avLst/>
                    </a:prstGeom>
                  </pic:spPr>
                </pic:pic>
              </a:graphicData>
            </a:graphic>
          </wp:inline>
        </w:drawing>
      </w:r>
    </w:p>
    <w:p w14:paraId="7C3E8320" w14:textId="77CA0F92" w:rsidR="00717B3F" w:rsidRDefault="00DA6040" w:rsidP="00755E35">
      <w:pPr>
        <w:pStyle w:val="1Spine"/>
      </w:pPr>
      <w:r>
        <w:rPr>
          <w:noProof/>
        </w:rPr>
        <w:lastRenderedPageBreak/>
        <w:drawing>
          <wp:inline distT="0" distB="0" distL="0" distR="0" wp14:anchorId="1DC4475B" wp14:editId="5B1CCAB7">
            <wp:extent cx="6858000" cy="3201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01035"/>
                    </a:xfrm>
                    <a:prstGeom prst="rect">
                      <a:avLst/>
                    </a:prstGeom>
                  </pic:spPr>
                </pic:pic>
              </a:graphicData>
            </a:graphic>
          </wp:inline>
        </w:drawing>
      </w:r>
      <w:r w:rsidR="00717B3F">
        <w:br w:type="page"/>
      </w:r>
    </w:p>
    <w:p w14:paraId="60761D6E" w14:textId="62368955" w:rsidR="00C47E5D" w:rsidRPr="00127C5F" w:rsidRDefault="00D1709A" w:rsidP="00C47E5D">
      <w:pPr>
        <w:rPr>
          <w:color w:val="D0300F" w:themeColor="accent6" w:themeShade="BF"/>
        </w:rPr>
      </w:pPr>
      <w:r w:rsidRPr="00D1709A">
        <w:rPr>
          <w:noProof/>
          <w:color w:val="D0300F" w:themeColor="accent6" w:themeShade="BF"/>
        </w:rPr>
        <w:lastRenderedPageBreak/>
        <mc:AlternateContent>
          <mc:Choice Requires="wps">
            <w:drawing>
              <wp:anchor distT="0" distB="0" distL="114300" distR="114300" simplePos="0" relativeHeight="251896832" behindDoc="0" locked="0" layoutInCell="1" allowOverlap="1" wp14:anchorId="58E59E95" wp14:editId="5A3ACAA6">
                <wp:simplePos x="0" y="0"/>
                <wp:positionH relativeFrom="column">
                  <wp:posOffset>2210435</wp:posOffset>
                </wp:positionH>
                <wp:positionV relativeFrom="paragraph">
                  <wp:posOffset>1496060</wp:posOffset>
                </wp:positionV>
                <wp:extent cx="4039235" cy="5909310"/>
                <wp:effectExtent l="0" t="0" r="0" b="0"/>
                <wp:wrapNone/>
                <wp:docPr id="242" name="Rectangle: Single Corner Snipped 242"/>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A407F8" w14:textId="77777777" w:rsidR="003C143C" w:rsidRDefault="003C143C" w:rsidP="00D1709A">
                            <w:pPr>
                              <w:pStyle w:val="1Spine"/>
                              <w:jc w:val="left"/>
                            </w:pPr>
                            <w:r>
                              <w:t>IN THIS SECTION:</w:t>
                            </w:r>
                          </w:p>
                          <w:p w14:paraId="5ED2A5EF" w14:textId="77777777" w:rsidR="003C143C" w:rsidRDefault="003C143C" w:rsidP="00D1709A">
                            <w:pPr>
                              <w:pStyle w:val="Header"/>
                            </w:pPr>
                          </w:p>
                          <w:p w14:paraId="5234B0F1" w14:textId="62631D7F" w:rsidR="003C143C" w:rsidRPr="000D0FB4" w:rsidRDefault="003C143C" w:rsidP="00D1709A">
                            <w:pPr>
                              <w:pStyle w:val="ListParagraph"/>
                              <w:jc w:val="left"/>
                            </w:pPr>
                            <w:r>
                              <w:t>Splitting data into training and validation data</w:t>
                            </w:r>
                          </w:p>
                          <w:p w14:paraId="4A74F5B3" w14:textId="3080D323" w:rsidR="003C143C" w:rsidRPr="000D0FB4" w:rsidRDefault="003C143C" w:rsidP="00D1709A">
                            <w:pPr>
                              <w:pStyle w:val="ListParagraph"/>
                              <w:jc w:val="left"/>
                            </w:pPr>
                            <w:r>
                              <w:t>Using and Analyzing Linear Regression</w:t>
                            </w:r>
                          </w:p>
                          <w:p w14:paraId="0402C04D" w14:textId="11266F4E" w:rsidR="003C143C" w:rsidRPr="000D0FB4" w:rsidRDefault="003C143C" w:rsidP="00D1709A">
                            <w:pPr>
                              <w:pStyle w:val="ListParagraph"/>
                              <w:jc w:val="left"/>
                            </w:pPr>
                            <w:r>
                              <w:t>Using Ridge, Lasso, Support Vector Regression</w:t>
                            </w:r>
                          </w:p>
                          <w:p w14:paraId="78980F81" w14:textId="5C85CE62" w:rsidR="003C143C" w:rsidRDefault="003C143C" w:rsidP="00D1709A">
                            <w:pPr>
                              <w:pStyle w:val="ListParagraph"/>
                              <w:jc w:val="left"/>
                            </w:pPr>
                            <w:r>
                              <w:t>Using Decision Tree and Random Forest Regressors</w:t>
                            </w:r>
                          </w:p>
                          <w:p w14:paraId="144B6AD5" w14:textId="7A2FD5A5" w:rsidR="003C143C" w:rsidRDefault="003C143C" w:rsidP="00D1709A">
                            <w:pPr>
                              <w:pStyle w:val="ListParagraph"/>
                              <w:jc w:val="left"/>
                            </w:pPr>
                            <w:r>
                              <w:t>Using Gradient Boosting Regression</w:t>
                            </w:r>
                          </w:p>
                          <w:p w14:paraId="1E5EAA7B" w14:textId="27A3C805" w:rsidR="003C143C" w:rsidRDefault="003C143C" w:rsidP="00D1709A">
                            <w:pPr>
                              <w:pStyle w:val="ListParagraph"/>
                              <w:jc w:val="left"/>
                            </w:pPr>
                            <w:r>
                              <w:t>Analyzing the model results</w:t>
                            </w:r>
                          </w:p>
                          <w:p w14:paraId="513D258E" w14:textId="258E4CBA" w:rsidR="00AD0EE9" w:rsidRPr="000D0FB4" w:rsidRDefault="00AD0EE9" w:rsidP="00D1709A">
                            <w:pPr>
                              <w:pStyle w:val="ListParagraph"/>
                              <w:jc w:val="left"/>
                            </w:pPr>
                            <w:r>
                              <w:t>Deciding Metric</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59E95" id="Rectangle: Single Corner Snipped 242" o:spid="_x0000_s1045" style="position:absolute;margin-left:174.05pt;margin-top:117.8pt;width:318.05pt;height:465.3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14:paraId="7BA407F8" w14:textId="77777777" w:rsidR="003C143C" w:rsidRDefault="003C143C" w:rsidP="00D1709A">
                      <w:pPr>
                        <w:pStyle w:val="1Spine"/>
                        <w:jc w:val="left"/>
                      </w:pPr>
                      <w:r>
                        <w:t>IN THIS SECTION:</w:t>
                      </w:r>
                    </w:p>
                    <w:p w14:paraId="5ED2A5EF" w14:textId="77777777" w:rsidR="003C143C" w:rsidRDefault="003C143C" w:rsidP="00D1709A">
                      <w:pPr>
                        <w:pStyle w:val="Header"/>
                      </w:pPr>
                    </w:p>
                    <w:p w14:paraId="5234B0F1" w14:textId="62631D7F" w:rsidR="003C143C" w:rsidRPr="000D0FB4" w:rsidRDefault="003C143C" w:rsidP="00D1709A">
                      <w:pPr>
                        <w:pStyle w:val="ListParagraph"/>
                        <w:jc w:val="left"/>
                      </w:pPr>
                      <w:r>
                        <w:t>Splitting data into training and validation data</w:t>
                      </w:r>
                    </w:p>
                    <w:p w14:paraId="4A74F5B3" w14:textId="3080D323" w:rsidR="003C143C" w:rsidRPr="000D0FB4" w:rsidRDefault="003C143C" w:rsidP="00D1709A">
                      <w:pPr>
                        <w:pStyle w:val="ListParagraph"/>
                        <w:jc w:val="left"/>
                      </w:pPr>
                      <w:r>
                        <w:t>Using and Analyzing Linear Regression</w:t>
                      </w:r>
                    </w:p>
                    <w:p w14:paraId="0402C04D" w14:textId="11266F4E" w:rsidR="003C143C" w:rsidRPr="000D0FB4" w:rsidRDefault="003C143C" w:rsidP="00D1709A">
                      <w:pPr>
                        <w:pStyle w:val="ListParagraph"/>
                        <w:jc w:val="left"/>
                      </w:pPr>
                      <w:r>
                        <w:t>Using Ridge, Lasso, Support Vector Regression</w:t>
                      </w:r>
                    </w:p>
                    <w:p w14:paraId="78980F81" w14:textId="5C85CE62" w:rsidR="003C143C" w:rsidRDefault="003C143C" w:rsidP="00D1709A">
                      <w:pPr>
                        <w:pStyle w:val="ListParagraph"/>
                        <w:jc w:val="left"/>
                      </w:pPr>
                      <w:r>
                        <w:t>Using Decision Tree and Random Forest Regressors</w:t>
                      </w:r>
                    </w:p>
                    <w:p w14:paraId="144B6AD5" w14:textId="7A2FD5A5" w:rsidR="003C143C" w:rsidRDefault="003C143C" w:rsidP="00D1709A">
                      <w:pPr>
                        <w:pStyle w:val="ListParagraph"/>
                        <w:jc w:val="left"/>
                      </w:pPr>
                      <w:r>
                        <w:t>Using Gradient Boosting Regression</w:t>
                      </w:r>
                    </w:p>
                    <w:p w14:paraId="1E5EAA7B" w14:textId="27A3C805" w:rsidR="003C143C" w:rsidRDefault="003C143C" w:rsidP="00D1709A">
                      <w:pPr>
                        <w:pStyle w:val="ListParagraph"/>
                        <w:jc w:val="left"/>
                      </w:pPr>
                      <w:r>
                        <w:t>Analyzing the model results</w:t>
                      </w:r>
                    </w:p>
                    <w:p w14:paraId="513D258E" w14:textId="258E4CBA" w:rsidR="00AD0EE9" w:rsidRPr="000D0FB4" w:rsidRDefault="00AD0EE9" w:rsidP="00D1709A">
                      <w:pPr>
                        <w:pStyle w:val="ListParagraph"/>
                        <w:jc w:val="left"/>
                      </w:pPr>
                      <w:r>
                        <w:t>Deciding Metric</w:t>
                      </w:r>
                    </w:p>
                  </w:txbxContent>
                </v:textbox>
              </v:shape>
            </w:pict>
          </mc:Fallback>
        </mc:AlternateContent>
      </w:r>
      <w:r w:rsidRPr="00D1709A">
        <w:rPr>
          <w:noProof/>
          <w:color w:val="D0300F" w:themeColor="accent6" w:themeShade="BF"/>
        </w:rPr>
        <mc:AlternateContent>
          <mc:Choice Requires="wps">
            <w:drawing>
              <wp:anchor distT="0" distB="0" distL="114300" distR="114300" simplePos="0" relativeHeight="251897856" behindDoc="0" locked="0" layoutInCell="1" allowOverlap="1" wp14:anchorId="62E9EA86" wp14:editId="42D7014E">
                <wp:simplePos x="0" y="0"/>
                <wp:positionH relativeFrom="column">
                  <wp:posOffset>0</wp:posOffset>
                </wp:positionH>
                <wp:positionV relativeFrom="paragraph">
                  <wp:posOffset>0</wp:posOffset>
                </wp:positionV>
                <wp:extent cx="3479800" cy="2824480"/>
                <wp:effectExtent l="0" t="0" r="6350" b="0"/>
                <wp:wrapNone/>
                <wp:docPr id="243" name="Rectangle: Single Corner Snipped 243"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5F22E4" w14:textId="77777777" w:rsidR="003C143C" w:rsidRPr="00F7167D" w:rsidRDefault="003C143C" w:rsidP="00D1709A">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9EA86" id="Rectangle: Single Corner Snipped 243" o:spid="_x0000_s1046" alt="Title: Shape" style="position:absolute;margin-left:0;margin-top:0;width:274pt;height:222.4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DS3gIAAC8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14:paraId="635F22E4" w14:textId="77777777" w:rsidR="003C143C" w:rsidRPr="00F7167D" w:rsidRDefault="003C143C" w:rsidP="00D1709A">
                      <w:pPr>
                        <w:pStyle w:val="Heading1"/>
                        <w:jc w:val="left"/>
                      </w:pPr>
                      <w:r w:rsidRPr="009C601D">
                        <w:rPr>
                          <w:color w:val="571745" w:themeColor="text2"/>
                        </w:rPr>
                        <w:t xml:space="preserve"> </w:t>
                      </w:r>
                    </w:p>
                  </w:txbxContent>
                </v:textbox>
              </v:shape>
            </w:pict>
          </mc:Fallback>
        </mc:AlternateContent>
      </w:r>
      <w:r w:rsidRPr="00D1709A">
        <w:rPr>
          <w:noProof/>
          <w:color w:val="D0300F" w:themeColor="accent6" w:themeShade="BF"/>
        </w:rPr>
        <mc:AlternateContent>
          <mc:Choice Requires="wps">
            <w:drawing>
              <wp:anchor distT="0" distB="0" distL="114300" distR="114300" simplePos="0" relativeHeight="251898880" behindDoc="0" locked="0" layoutInCell="1" allowOverlap="1" wp14:anchorId="4D59D305" wp14:editId="0A013DD0">
                <wp:simplePos x="0" y="0"/>
                <wp:positionH relativeFrom="column">
                  <wp:posOffset>384810</wp:posOffset>
                </wp:positionH>
                <wp:positionV relativeFrom="paragraph">
                  <wp:posOffset>847090</wp:posOffset>
                </wp:positionV>
                <wp:extent cx="2701925" cy="1132764"/>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33C304" w14:textId="40528B29" w:rsidR="003C143C" w:rsidRPr="00F7167D" w:rsidRDefault="003C143C" w:rsidP="00D1709A">
                            <w:pPr>
                              <w:pStyle w:val="Heading1"/>
                              <w:jc w:val="left"/>
                            </w:pPr>
                            <w:r>
                              <w:rPr>
                                <w:color w:val="571745" w:themeColor="text2"/>
                              </w:rPr>
                              <w:t>Modelling the data</w:t>
                            </w:r>
                            <w:r w:rsidRPr="009C601D">
                              <w:rPr>
                                <w:color w:val="571745" w:themeColor="tex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9D305" id="Text Box 244" o:spid="_x0000_s1047" type="#_x0000_t202" style="position:absolute;margin-left:30.3pt;margin-top:66.7pt;width:212.75pt;height:89.2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" filled="f" stroked="f">
                <v:textbox>
                  <w:txbxContent>
                    <w:p w14:paraId="3133C304" w14:textId="40528B29" w:rsidR="003C143C" w:rsidRPr="00F7167D" w:rsidRDefault="003C143C" w:rsidP="00D1709A">
                      <w:pPr>
                        <w:pStyle w:val="Heading1"/>
                        <w:jc w:val="left"/>
                      </w:pPr>
                      <w:r>
                        <w:rPr>
                          <w:color w:val="571745" w:themeColor="text2"/>
                        </w:rPr>
                        <w:t>Modelling the data</w:t>
                      </w:r>
                      <w:r w:rsidRPr="009C601D">
                        <w:rPr>
                          <w:color w:val="571745" w:themeColor="text2"/>
                        </w:rPr>
                        <w:t xml:space="preserve"> </w:t>
                      </w:r>
                    </w:p>
                  </w:txbxContent>
                </v:textbox>
              </v:shape>
            </w:pict>
          </mc:Fallback>
        </mc:AlternateContent>
      </w:r>
    </w:p>
    <w:p w14:paraId="2E53EFF6" w14:textId="6DE52578" w:rsidR="00755E35" w:rsidRDefault="00755E3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1908096" behindDoc="0" locked="0" layoutInCell="1" allowOverlap="1" wp14:anchorId="6D877375" wp14:editId="404A5254">
                <wp:simplePos x="0" y="0"/>
                <wp:positionH relativeFrom="column">
                  <wp:posOffset>6295390</wp:posOffset>
                </wp:positionH>
                <wp:positionV relativeFrom="paragraph">
                  <wp:posOffset>8064500</wp:posOffset>
                </wp:positionV>
                <wp:extent cx="7089140" cy="652780"/>
                <wp:effectExtent l="0" t="0" r="0" b="0"/>
                <wp:wrapNone/>
                <wp:docPr id="29" name="Parallelogram 29"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F8AB" id="Parallelogram 29" o:spid="_x0000_s1026" type="#_x0000_t7" alt="Title: Shape" style="position:absolute;margin-left:495.7pt;margin-top:635pt;width:558.2pt;height:51.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1907072" behindDoc="0" locked="0" layoutInCell="1" allowOverlap="1" wp14:anchorId="1A95A11D" wp14:editId="54544790">
                <wp:simplePos x="0" y="0"/>
                <wp:positionH relativeFrom="column">
                  <wp:posOffset>-455295</wp:posOffset>
                </wp:positionH>
                <wp:positionV relativeFrom="paragraph">
                  <wp:posOffset>8064541</wp:posOffset>
                </wp:positionV>
                <wp:extent cx="7089140" cy="652780"/>
                <wp:effectExtent l="0" t="0" r="0" b="0"/>
                <wp:wrapNone/>
                <wp:docPr id="28" name="Parallelogram 28"/>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F5509" w14:textId="77777777" w:rsidR="00755E35" w:rsidRPr="005714F7" w:rsidRDefault="00755E35" w:rsidP="00755E35">
                            <w:pPr>
                              <w:jc w:val="center"/>
                              <w:rPr>
                                <w:color w:val="571745" w:themeColor="text2"/>
                                <w:sz w:val="56"/>
                                <w:szCs w:val="56"/>
                              </w:rPr>
                            </w:pPr>
                            <w:r w:rsidRPr="005714F7">
                              <w:rPr>
                                <w:color w:val="571745" w:themeColor="text2"/>
                                <w:sz w:val="56"/>
                                <w:szCs w:val="56"/>
                              </w:rPr>
                              <w:t>Report Notebook</w:t>
                            </w:r>
                          </w:p>
                          <w:p w14:paraId="4F1E154F" w14:textId="77777777" w:rsidR="00755E35" w:rsidRDefault="00755E35" w:rsidP="00755E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5A11D" id="Parallelogram 28" o:spid="_x0000_s1048" type="#_x0000_t7" style="position:absolute;margin-left:-35.85pt;margin-top:635pt;width:558.2pt;height:51.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" adj="1379" fillcolor="#ffc40c [3208]" stroked="f" strokeweight="3pt">
                <v:textbox>
                  <w:txbxContent>
                    <w:p w14:paraId="496F5509" w14:textId="77777777" w:rsidR="00755E35" w:rsidRPr="005714F7" w:rsidRDefault="00755E35" w:rsidP="00755E35">
                      <w:pPr>
                        <w:jc w:val="center"/>
                        <w:rPr>
                          <w:color w:val="571745" w:themeColor="text2"/>
                          <w:sz w:val="56"/>
                          <w:szCs w:val="56"/>
                        </w:rPr>
                      </w:pPr>
                      <w:r w:rsidRPr="005714F7">
                        <w:rPr>
                          <w:color w:val="571745" w:themeColor="text2"/>
                          <w:sz w:val="56"/>
                          <w:szCs w:val="56"/>
                        </w:rPr>
                        <w:t>Report Notebook</w:t>
                      </w:r>
                    </w:p>
                    <w:p w14:paraId="4F1E154F" w14:textId="77777777" w:rsidR="00755E35" w:rsidRDefault="00755E35" w:rsidP="00755E35">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1905024" behindDoc="0" locked="0" layoutInCell="1" allowOverlap="1" wp14:anchorId="6F116891" wp14:editId="13904500">
                <wp:simplePos x="0" y="0"/>
                <wp:positionH relativeFrom="rightMargin">
                  <wp:posOffset>-288636</wp:posOffset>
                </wp:positionH>
                <wp:positionV relativeFrom="margin">
                  <wp:posOffset>5597557</wp:posOffset>
                </wp:positionV>
                <wp:extent cx="1356995" cy="868680"/>
                <wp:effectExtent l="0" t="0" r="0" b="7620"/>
                <wp:wrapNone/>
                <wp:docPr id="5"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2A18DB0E" w14:textId="77777777" w:rsidR="00755E35" w:rsidRPr="00D1709A" w:rsidRDefault="00755E35" w:rsidP="00755E35">
                            <w:pPr>
                              <w:pStyle w:val="TabName"/>
                              <w:rPr>
                                <w:color w:val="FFFFFF" w:themeColor="background1"/>
                              </w:rPr>
                            </w:pPr>
                            <w:r w:rsidRPr="00D1709A">
                              <w:rPr>
                                <w:color w:val="FFFFFF" w:themeColor="background1"/>
                              </w:rPr>
                              <w:t>Tab 4</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F116891" id="AutoShape 425" o:spid="_x0000_s1049" style="position:absolute;margin-left:-22.75pt;margin-top:440.75pt;width:106.85pt;height:68.4pt;rotation:180;z-index:251905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2A18DB0E" w14:textId="77777777" w:rsidR="00755E35" w:rsidRPr="00D1709A" w:rsidRDefault="00755E35" w:rsidP="00755E35">
                      <w:pPr>
                        <w:pStyle w:val="TabName"/>
                        <w:rPr>
                          <w:color w:val="FFFFFF" w:themeColor="background1"/>
                        </w:rPr>
                      </w:pPr>
                      <w:r w:rsidRPr="00D1709A">
                        <w:rPr>
                          <w:color w:val="FFFFFF" w:themeColor="background1"/>
                        </w:rPr>
                        <w:t>Tab 4</w:t>
                      </w:r>
                    </w:p>
                  </w:txbxContent>
                </v:textbox>
                <w10:wrap anchorx="margin" anchory="margin"/>
              </v:shape>
            </w:pict>
          </mc:Fallback>
        </mc:AlternateContent>
      </w:r>
      <w:r>
        <w:rPr>
          <w:color w:val="D0300F" w:themeColor="accent6" w:themeShade="BF"/>
        </w:rPr>
        <w:br w:type="page"/>
      </w:r>
    </w:p>
    <w:p w14:paraId="5F12DAA9" w14:textId="50E6F77B" w:rsidR="00C47E5D" w:rsidRDefault="00755E35" w:rsidP="00755E35">
      <w:pPr>
        <w:pStyle w:val="1Spine"/>
      </w:pPr>
      <w:r>
        <w:lastRenderedPageBreak/>
        <w:t>Splitting data into training and testing data</w:t>
      </w:r>
    </w:p>
    <w:p w14:paraId="47B0FD27" w14:textId="1E7E5BFC" w:rsidR="00C75A66" w:rsidRDefault="00C75A66" w:rsidP="00C75A66">
      <w:pPr>
        <w:pStyle w:val="1Spine"/>
        <w:jc w:val="both"/>
        <w:rPr>
          <w:color w:val="auto"/>
          <w:sz w:val="24"/>
          <w:szCs w:val="24"/>
        </w:rPr>
      </w:pPr>
    </w:p>
    <w:p w14:paraId="16156B38" w14:textId="77777777" w:rsidR="00F40D4B" w:rsidRPr="00F40D4B" w:rsidRDefault="00F40D4B" w:rsidP="00F40D4B">
      <w:pPr>
        <w:pStyle w:val="1Spine"/>
        <w:jc w:val="both"/>
        <w:rPr>
          <w:b w:val="0"/>
          <w:bCs/>
          <w:color w:val="auto"/>
          <w:sz w:val="24"/>
          <w:szCs w:val="24"/>
        </w:rPr>
      </w:pPr>
      <w:r w:rsidRPr="00F40D4B">
        <w:rPr>
          <w:b w:val="0"/>
          <w:bCs/>
          <w:color w:val="auto"/>
          <w:sz w:val="24"/>
          <w:szCs w:val="24"/>
        </w:rPr>
        <w:t>The train-test split procedure is used to estimate the performance of machine learning algorithms when they are used to make predictions on data not used to train the model.</w:t>
      </w:r>
    </w:p>
    <w:p w14:paraId="4EBEF818" w14:textId="77777777" w:rsidR="00F40D4B" w:rsidRPr="00F40D4B" w:rsidRDefault="00F40D4B" w:rsidP="00F40D4B">
      <w:pPr>
        <w:pStyle w:val="1Spine"/>
        <w:jc w:val="both"/>
        <w:rPr>
          <w:b w:val="0"/>
          <w:bCs/>
          <w:color w:val="auto"/>
          <w:sz w:val="24"/>
          <w:szCs w:val="24"/>
        </w:rPr>
      </w:pPr>
    </w:p>
    <w:p w14:paraId="709B96CE" w14:textId="022BDE65" w:rsidR="00C75A66" w:rsidRDefault="00F40D4B" w:rsidP="00F40D4B">
      <w:pPr>
        <w:pStyle w:val="1Spine"/>
        <w:jc w:val="both"/>
        <w:rPr>
          <w:b w:val="0"/>
          <w:bCs/>
          <w:color w:val="auto"/>
          <w:sz w:val="24"/>
          <w:szCs w:val="24"/>
        </w:rPr>
      </w:pPr>
      <w:r w:rsidRPr="00F40D4B">
        <w:rPr>
          <w:b w:val="0"/>
          <w:bCs/>
          <w:color w:val="auto"/>
          <w:sz w:val="24"/>
          <w:szCs w:val="24"/>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14:paraId="67FF87EE" w14:textId="77777777" w:rsidR="00FC381D" w:rsidRDefault="00FC381D" w:rsidP="00F40D4B">
      <w:pPr>
        <w:pStyle w:val="1Spine"/>
        <w:jc w:val="both"/>
        <w:rPr>
          <w:b w:val="0"/>
          <w:bCs/>
          <w:color w:val="auto"/>
          <w:sz w:val="24"/>
          <w:szCs w:val="24"/>
        </w:rPr>
      </w:pPr>
    </w:p>
    <w:p w14:paraId="77BF3314" w14:textId="57BA55FA" w:rsidR="00862F9F" w:rsidRPr="00C75A66" w:rsidRDefault="006A1471" w:rsidP="00F40D4B">
      <w:pPr>
        <w:pStyle w:val="1Spine"/>
        <w:jc w:val="both"/>
        <w:rPr>
          <w:b w:val="0"/>
          <w:bCs/>
          <w:color w:val="auto"/>
          <w:sz w:val="24"/>
          <w:szCs w:val="24"/>
        </w:rPr>
      </w:pPr>
      <w:r>
        <w:rPr>
          <w:noProof/>
        </w:rPr>
        <w:drawing>
          <wp:inline distT="0" distB="0" distL="0" distR="0" wp14:anchorId="22812E4A" wp14:editId="58F16ADF">
            <wp:extent cx="6858000" cy="1424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424940"/>
                    </a:xfrm>
                    <a:prstGeom prst="rect">
                      <a:avLst/>
                    </a:prstGeom>
                  </pic:spPr>
                </pic:pic>
              </a:graphicData>
            </a:graphic>
          </wp:inline>
        </w:drawing>
      </w:r>
    </w:p>
    <w:p w14:paraId="64FCDB52" w14:textId="1C7E3506" w:rsidR="00755E35" w:rsidRDefault="00755E35" w:rsidP="00755E35">
      <w:pPr>
        <w:pStyle w:val="1Spine"/>
        <w:jc w:val="both"/>
        <w:rPr>
          <w:b w:val="0"/>
          <w:bCs/>
          <w:sz w:val="28"/>
          <w:szCs w:val="28"/>
        </w:rPr>
      </w:pPr>
    </w:p>
    <w:p w14:paraId="7F316399" w14:textId="77777777" w:rsidR="006A1471" w:rsidRDefault="006A1471" w:rsidP="009968ED">
      <w:pPr>
        <w:pStyle w:val="1Spine"/>
      </w:pPr>
    </w:p>
    <w:p w14:paraId="7BB7169C" w14:textId="77777777" w:rsidR="006A1471" w:rsidRDefault="006A1471" w:rsidP="009968ED">
      <w:pPr>
        <w:pStyle w:val="1Spine"/>
      </w:pPr>
    </w:p>
    <w:p w14:paraId="159AE970" w14:textId="77777777" w:rsidR="006A1471" w:rsidRDefault="006A1471" w:rsidP="009968ED">
      <w:pPr>
        <w:pStyle w:val="1Spine"/>
      </w:pPr>
    </w:p>
    <w:p w14:paraId="02A0255F" w14:textId="77777777" w:rsidR="006A1471" w:rsidRDefault="006A1471" w:rsidP="009968ED">
      <w:pPr>
        <w:pStyle w:val="1Spine"/>
      </w:pPr>
    </w:p>
    <w:p w14:paraId="58FF6188" w14:textId="77777777" w:rsidR="006A1471" w:rsidRDefault="006A1471" w:rsidP="009968ED">
      <w:pPr>
        <w:pStyle w:val="1Spine"/>
      </w:pPr>
    </w:p>
    <w:p w14:paraId="3215D783" w14:textId="77777777" w:rsidR="006A1471" w:rsidRDefault="006A1471" w:rsidP="009968ED">
      <w:pPr>
        <w:pStyle w:val="1Spine"/>
      </w:pPr>
    </w:p>
    <w:p w14:paraId="2357B3C8" w14:textId="77777777" w:rsidR="006A1471" w:rsidRDefault="006A1471" w:rsidP="009968ED">
      <w:pPr>
        <w:pStyle w:val="1Spine"/>
      </w:pPr>
    </w:p>
    <w:p w14:paraId="5F755EF9" w14:textId="77777777" w:rsidR="006A1471" w:rsidRDefault="006A1471" w:rsidP="009968ED">
      <w:pPr>
        <w:pStyle w:val="1Spine"/>
      </w:pPr>
    </w:p>
    <w:p w14:paraId="2C81699B" w14:textId="77777777" w:rsidR="006A1471" w:rsidRDefault="006A1471" w:rsidP="009968ED">
      <w:pPr>
        <w:pStyle w:val="1Spine"/>
      </w:pPr>
    </w:p>
    <w:p w14:paraId="2546387A" w14:textId="77777777" w:rsidR="006A1471" w:rsidRDefault="006A1471" w:rsidP="009968ED">
      <w:pPr>
        <w:pStyle w:val="1Spine"/>
      </w:pPr>
    </w:p>
    <w:p w14:paraId="77DCC915" w14:textId="77777777" w:rsidR="006A1471" w:rsidRDefault="006A1471" w:rsidP="009968ED">
      <w:pPr>
        <w:pStyle w:val="1Spine"/>
      </w:pPr>
    </w:p>
    <w:p w14:paraId="65EE65AA" w14:textId="77777777" w:rsidR="006A1471" w:rsidRDefault="006A1471" w:rsidP="009968ED">
      <w:pPr>
        <w:pStyle w:val="1Spine"/>
      </w:pPr>
    </w:p>
    <w:p w14:paraId="0D2E671A" w14:textId="77777777" w:rsidR="006A1471" w:rsidRDefault="006A1471" w:rsidP="009968ED">
      <w:pPr>
        <w:pStyle w:val="1Spine"/>
      </w:pPr>
    </w:p>
    <w:p w14:paraId="5AA04DA6" w14:textId="77777777" w:rsidR="006A1471" w:rsidRDefault="006A1471" w:rsidP="009968ED">
      <w:pPr>
        <w:pStyle w:val="1Spine"/>
      </w:pPr>
    </w:p>
    <w:p w14:paraId="051E23DC" w14:textId="77777777" w:rsidR="006A1471" w:rsidRDefault="006A1471" w:rsidP="009968ED">
      <w:pPr>
        <w:pStyle w:val="1Spine"/>
      </w:pPr>
    </w:p>
    <w:p w14:paraId="224843BB" w14:textId="77777777" w:rsidR="006A1471" w:rsidRDefault="006A1471" w:rsidP="009968ED">
      <w:pPr>
        <w:pStyle w:val="1Spine"/>
      </w:pPr>
    </w:p>
    <w:p w14:paraId="30C4E885" w14:textId="705259B4" w:rsidR="009968ED" w:rsidRDefault="009968ED" w:rsidP="009968ED">
      <w:pPr>
        <w:pStyle w:val="1Spine"/>
      </w:pPr>
      <w:r w:rsidRPr="009968ED">
        <w:lastRenderedPageBreak/>
        <w:t>Using and Analyzing Linear Regression</w:t>
      </w:r>
    </w:p>
    <w:p w14:paraId="4DADB6C7" w14:textId="1C49BF6B" w:rsidR="009968ED" w:rsidRDefault="009968ED" w:rsidP="009968ED">
      <w:pPr>
        <w:pStyle w:val="1Spine"/>
      </w:pPr>
    </w:p>
    <w:p w14:paraId="54413E84" w14:textId="6C5A60E5" w:rsidR="009968ED" w:rsidRPr="009968ED" w:rsidRDefault="009968ED" w:rsidP="009968ED">
      <w:pPr>
        <w:pStyle w:val="1Spine"/>
        <w:jc w:val="both"/>
        <w:rPr>
          <w:b w:val="0"/>
          <w:bCs/>
          <w:color w:val="auto"/>
          <w:sz w:val="24"/>
          <w:szCs w:val="24"/>
        </w:rPr>
      </w:pPr>
      <w:r w:rsidRPr="009968ED">
        <w:rPr>
          <w:b w:val="0"/>
          <w:bCs/>
          <w:color w:val="auto"/>
          <w:sz w:val="24"/>
          <w:szCs w:val="24"/>
        </w:rPr>
        <w:t>Linear regression is a linear approach to modelling the relationship between a scalar response and one or more explanatory variables. The case of one explanatory variable is called simple linear regression; for more than one, the process is called multiple linear regression.</w:t>
      </w:r>
    </w:p>
    <w:p w14:paraId="44145F3D" w14:textId="409DE19A" w:rsidR="009968ED" w:rsidRDefault="009968ED" w:rsidP="00755E35">
      <w:pPr>
        <w:pStyle w:val="1Spine"/>
        <w:jc w:val="both"/>
        <w:rPr>
          <w:b w:val="0"/>
          <w:bCs/>
          <w:sz w:val="28"/>
          <w:szCs w:val="28"/>
        </w:rPr>
      </w:pPr>
    </w:p>
    <w:p w14:paraId="03E49CB4" w14:textId="2E3AA799" w:rsidR="006A1471" w:rsidRDefault="006A1471" w:rsidP="00755E35">
      <w:pPr>
        <w:pStyle w:val="1Spine"/>
        <w:jc w:val="both"/>
        <w:rPr>
          <w:b w:val="0"/>
          <w:bCs/>
          <w:sz w:val="28"/>
          <w:szCs w:val="28"/>
        </w:rPr>
      </w:pPr>
      <w:r>
        <w:rPr>
          <w:noProof/>
        </w:rPr>
        <w:drawing>
          <wp:inline distT="0" distB="0" distL="0" distR="0" wp14:anchorId="1B3C7220" wp14:editId="0AC74462">
            <wp:extent cx="6858000" cy="2221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21230"/>
                    </a:xfrm>
                    <a:prstGeom prst="rect">
                      <a:avLst/>
                    </a:prstGeom>
                  </pic:spPr>
                </pic:pic>
              </a:graphicData>
            </a:graphic>
          </wp:inline>
        </w:drawing>
      </w:r>
    </w:p>
    <w:p w14:paraId="74D1552D" w14:textId="77777777" w:rsidR="00E650CB" w:rsidRDefault="00E650CB" w:rsidP="00E650CB">
      <w:pPr>
        <w:pStyle w:val="1Spine"/>
        <w:jc w:val="both"/>
        <w:rPr>
          <w:b w:val="0"/>
          <w:bCs/>
          <w:color w:val="auto"/>
          <w:sz w:val="24"/>
          <w:szCs w:val="24"/>
        </w:rPr>
      </w:pPr>
    </w:p>
    <w:p w14:paraId="1DBD9FED" w14:textId="18736C28" w:rsidR="00E650CB" w:rsidRDefault="00E650CB" w:rsidP="00E650CB">
      <w:pPr>
        <w:pStyle w:val="1Spine"/>
        <w:jc w:val="both"/>
        <w:rPr>
          <w:color w:val="auto"/>
          <w:sz w:val="24"/>
          <w:szCs w:val="24"/>
        </w:rPr>
      </w:pPr>
      <w:r w:rsidRPr="00433636">
        <w:rPr>
          <w:color w:val="auto"/>
          <w:sz w:val="24"/>
          <w:szCs w:val="24"/>
        </w:rPr>
        <w:t>The reason why Linear Regression is not good enough for the data is that there is no linearity between most of the variables, being categorical data. This can be viewed in the heat map</w:t>
      </w:r>
      <w:r>
        <w:rPr>
          <w:color w:val="auto"/>
          <w:sz w:val="24"/>
          <w:szCs w:val="24"/>
        </w:rPr>
        <w:t>.</w:t>
      </w:r>
    </w:p>
    <w:p w14:paraId="6264EF43" w14:textId="77777777" w:rsidR="00286E29" w:rsidRDefault="00286E29" w:rsidP="00E650CB">
      <w:pPr>
        <w:pStyle w:val="1Spine"/>
        <w:jc w:val="both"/>
        <w:rPr>
          <w:b w:val="0"/>
          <w:bCs/>
          <w:color w:val="auto"/>
          <w:sz w:val="24"/>
          <w:szCs w:val="24"/>
        </w:rPr>
      </w:pPr>
    </w:p>
    <w:p w14:paraId="2D3AE52B" w14:textId="7E0AA7F0" w:rsidR="006A1471" w:rsidRDefault="00E650CB" w:rsidP="00286E29">
      <w:pPr>
        <w:pStyle w:val="1Spine"/>
        <w:jc w:val="both"/>
      </w:pPr>
      <w:r>
        <w:rPr>
          <w:b w:val="0"/>
          <w:bCs/>
          <w:color w:val="auto"/>
          <w:sz w:val="24"/>
          <w:szCs w:val="24"/>
        </w:rPr>
        <w:t>In these situations ensemble methods give the best results.</w:t>
      </w:r>
      <w:r w:rsidR="00286E29">
        <w:rPr>
          <w:b w:val="0"/>
          <w:bCs/>
          <w:color w:val="auto"/>
          <w:sz w:val="24"/>
          <w:szCs w:val="24"/>
        </w:rPr>
        <w:t xml:space="preserve"> But we will also view other regression algorithms like Lasso and SVR.</w:t>
      </w:r>
    </w:p>
    <w:p w14:paraId="26555AC4" w14:textId="77777777" w:rsidR="006A1471" w:rsidRDefault="006A1471" w:rsidP="009968ED">
      <w:pPr>
        <w:pStyle w:val="1Spine"/>
      </w:pPr>
    </w:p>
    <w:p w14:paraId="482C3FD0" w14:textId="77777777" w:rsidR="006A1471" w:rsidRDefault="006A1471" w:rsidP="009968ED">
      <w:pPr>
        <w:pStyle w:val="1Spine"/>
      </w:pPr>
    </w:p>
    <w:p w14:paraId="597A44B1" w14:textId="77777777" w:rsidR="006A1471" w:rsidRDefault="006A1471" w:rsidP="009968ED">
      <w:pPr>
        <w:pStyle w:val="1Spine"/>
      </w:pPr>
    </w:p>
    <w:p w14:paraId="13C1E482" w14:textId="77777777" w:rsidR="006A1471" w:rsidRDefault="006A1471" w:rsidP="009968ED">
      <w:pPr>
        <w:pStyle w:val="1Spine"/>
      </w:pPr>
    </w:p>
    <w:p w14:paraId="042DA32F" w14:textId="77777777" w:rsidR="006A1471" w:rsidRDefault="006A1471" w:rsidP="009968ED">
      <w:pPr>
        <w:pStyle w:val="1Spine"/>
      </w:pPr>
    </w:p>
    <w:p w14:paraId="74C7FE3D" w14:textId="77777777" w:rsidR="006A1471" w:rsidRDefault="006A1471" w:rsidP="009968ED">
      <w:pPr>
        <w:pStyle w:val="1Spine"/>
      </w:pPr>
    </w:p>
    <w:p w14:paraId="12A31F36" w14:textId="77777777" w:rsidR="006A1471" w:rsidRDefault="006A1471" w:rsidP="009968ED">
      <w:pPr>
        <w:pStyle w:val="1Spine"/>
      </w:pPr>
    </w:p>
    <w:p w14:paraId="399F55EA" w14:textId="77777777" w:rsidR="006A1471" w:rsidRDefault="006A1471" w:rsidP="009968ED">
      <w:pPr>
        <w:pStyle w:val="1Spine"/>
      </w:pPr>
    </w:p>
    <w:p w14:paraId="64D2A27E" w14:textId="77777777" w:rsidR="006A1471" w:rsidRDefault="006A1471" w:rsidP="009968ED">
      <w:pPr>
        <w:pStyle w:val="1Spine"/>
      </w:pPr>
    </w:p>
    <w:p w14:paraId="358ACCA5" w14:textId="77777777" w:rsidR="006A1471" w:rsidRDefault="006A1471" w:rsidP="009968ED">
      <w:pPr>
        <w:pStyle w:val="1Spine"/>
      </w:pPr>
    </w:p>
    <w:p w14:paraId="43085404" w14:textId="77777777" w:rsidR="006A1471" w:rsidRDefault="006A1471" w:rsidP="009968ED">
      <w:pPr>
        <w:pStyle w:val="1Spine"/>
      </w:pPr>
    </w:p>
    <w:p w14:paraId="6310791B" w14:textId="77777777" w:rsidR="006A1471" w:rsidRDefault="006A1471" w:rsidP="009968ED">
      <w:pPr>
        <w:pStyle w:val="1Spine"/>
      </w:pPr>
    </w:p>
    <w:p w14:paraId="196A05DC" w14:textId="318C0109" w:rsidR="009968ED" w:rsidRDefault="009968ED" w:rsidP="009968ED">
      <w:pPr>
        <w:pStyle w:val="1Spine"/>
      </w:pPr>
      <w:r>
        <w:lastRenderedPageBreak/>
        <w:t>Using Lasso, Support Vector Regression</w:t>
      </w:r>
    </w:p>
    <w:p w14:paraId="4F11C135" w14:textId="772DFBA5" w:rsidR="009968ED" w:rsidRDefault="009968ED" w:rsidP="009968ED">
      <w:pPr>
        <w:pStyle w:val="1Spine"/>
        <w:jc w:val="both"/>
        <w:rPr>
          <w:sz w:val="24"/>
          <w:szCs w:val="24"/>
        </w:rPr>
      </w:pPr>
    </w:p>
    <w:p w14:paraId="3A1BF0A3" w14:textId="5CEB7541" w:rsidR="009968ED" w:rsidRDefault="009968ED" w:rsidP="009968ED">
      <w:pPr>
        <w:pStyle w:val="1Spine"/>
        <w:jc w:val="both"/>
        <w:rPr>
          <w:sz w:val="24"/>
          <w:szCs w:val="24"/>
        </w:rPr>
      </w:pPr>
    </w:p>
    <w:p w14:paraId="4FFE28DC" w14:textId="48F69379" w:rsidR="009968ED" w:rsidRPr="009968ED" w:rsidRDefault="009968ED" w:rsidP="009968ED">
      <w:pPr>
        <w:pStyle w:val="1Spine"/>
        <w:jc w:val="both"/>
        <w:rPr>
          <w:b w:val="0"/>
          <w:bCs/>
          <w:color w:val="auto"/>
          <w:sz w:val="24"/>
          <w:szCs w:val="24"/>
        </w:rPr>
      </w:pPr>
      <w:r>
        <w:rPr>
          <w:b w:val="0"/>
          <w:bCs/>
          <w:color w:val="auto"/>
          <w:sz w:val="24"/>
          <w:szCs w:val="24"/>
        </w:rPr>
        <w:t>L</w:t>
      </w:r>
      <w:r w:rsidRPr="009968ED">
        <w:rPr>
          <w:b w:val="0"/>
          <w:bCs/>
          <w:color w:val="auto"/>
          <w:sz w:val="24"/>
          <w:szCs w:val="24"/>
        </w:rPr>
        <w:t>asso is a regression analysis method that performs both variable selection and regularization in order to enhance the prediction accuracy and interpretability of the resulting statistical model.</w:t>
      </w:r>
    </w:p>
    <w:p w14:paraId="212EBF35" w14:textId="77777777" w:rsidR="009968ED" w:rsidRDefault="009968ED" w:rsidP="00755E35">
      <w:pPr>
        <w:pStyle w:val="1Spine"/>
        <w:jc w:val="both"/>
        <w:rPr>
          <w:b w:val="0"/>
          <w:bCs/>
          <w:sz w:val="28"/>
          <w:szCs w:val="28"/>
        </w:rPr>
      </w:pPr>
    </w:p>
    <w:p w14:paraId="6A3C6310" w14:textId="77777777" w:rsidR="009968ED" w:rsidRDefault="009968ED" w:rsidP="00755E35">
      <w:pPr>
        <w:pStyle w:val="1Spine"/>
        <w:jc w:val="both"/>
        <w:rPr>
          <w:b w:val="0"/>
          <w:bCs/>
          <w:sz w:val="28"/>
          <w:szCs w:val="28"/>
        </w:rPr>
      </w:pPr>
    </w:p>
    <w:p w14:paraId="0C00188B" w14:textId="354B4EEC" w:rsidR="00755E35" w:rsidRDefault="009968ED" w:rsidP="00755E35">
      <w:pPr>
        <w:pStyle w:val="1Spine"/>
        <w:jc w:val="both"/>
        <w:rPr>
          <w:b w:val="0"/>
          <w:bCs/>
          <w:color w:val="auto"/>
          <w:sz w:val="24"/>
          <w:szCs w:val="24"/>
        </w:rPr>
      </w:pPr>
      <w:r>
        <w:rPr>
          <w:b w:val="0"/>
          <w:bCs/>
          <w:color w:val="auto"/>
          <w:sz w:val="24"/>
          <w:szCs w:val="24"/>
        </w:rPr>
        <w:t>S</w:t>
      </w:r>
      <w:r w:rsidRPr="009968ED">
        <w:rPr>
          <w:b w:val="0"/>
          <w:bCs/>
          <w:color w:val="auto"/>
          <w:sz w:val="24"/>
          <w:szCs w:val="24"/>
        </w:rPr>
        <w:t>upport vector regression (SVR) is characterized by the use of kernels, sparse solution, and VC control of the margin and the number of support vectors. Although less popular than SVM, SVR has been proven to be an effective tool in real-value function estimation.</w:t>
      </w:r>
    </w:p>
    <w:p w14:paraId="251F9033" w14:textId="77777777" w:rsidR="001F06E5" w:rsidRDefault="001F06E5" w:rsidP="00755E35">
      <w:pPr>
        <w:pStyle w:val="1Spine"/>
        <w:jc w:val="both"/>
        <w:rPr>
          <w:b w:val="0"/>
          <w:bCs/>
          <w:color w:val="auto"/>
          <w:sz w:val="24"/>
          <w:szCs w:val="24"/>
        </w:rPr>
      </w:pPr>
    </w:p>
    <w:p w14:paraId="2CEBD8F1" w14:textId="7B6731D7" w:rsidR="00D87FAF" w:rsidRDefault="006A1471" w:rsidP="00755E35">
      <w:pPr>
        <w:pStyle w:val="1Spine"/>
        <w:jc w:val="both"/>
        <w:rPr>
          <w:b w:val="0"/>
          <w:bCs/>
          <w:color w:val="auto"/>
          <w:sz w:val="24"/>
          <w:szCs w:val="24"/>
        </w:rPr>
      </w:pPr>
      <w:r>
        <w:rPr>
          <w:noProof/>
        </w:rPr>
        <w:drawing>
          <wp:inline distT="0" distB="0" distL="0" distR="0" wp14:anchorId="40EFF02E" wp14:editId="712F140C">
            <wp:extent cx="6858000" cy="4293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293870"/>
                    </a:xfrm>
                    <a:prstGeom prst="rect">
                      <a:avLst/>
                    </a:prstGeom>
                  </pic:spPr>
                </pic:pic>
              </a:graphicData>
            </a:graphic>
          </wp:inline>
        </w:drawing>
      </w:r>
    </w:p>
    <w:p w14:paraId="2E42ED86" w14:textId="77777777" w:rsidR="006A1471" w:rsidRDefault="006A1471" w:rsidP="00D87FAF">
      <w:pPr>
        <w:pStyle w:val="1Spine"/>
      </w:pPr>
    </w:p>
    <w:p w14:paraId="686625AF" w14:textId="77777777" w:rsidR="006A1471" w:rsidRDefault="006A1471" w:rsidP="00D87FAF">
      <w:pPr>
        <w:pStyle w:val="1Spine"/>
      </w:pPr>
    </w:p>
    <w:p w14:paraId="45002183" w14:textId="77777777" w:rsidR="006A1471" w:rsidRDefault="006A1471" w:rsidP="00D87FAF">
      <w:pPr>
        <w:pStyle w:val="1Spine"/>
      </w:pPr>
    </w:p>
    <w:p w14:paraId="2BE24E4D" w14:textId="77777777" w:rsidR="006A1471" w:rsidRDefault="006A1471" w:rsidP="00D87FAF">
      <w:pPr>
        <w:pStyle w:val="1Spine"/>
      </w:pPr>
    </w:p>
    <w:p w14:paraId="4750882A" w14:textId="77777777" w:rsidR="006A1471" w:rsidRDefault="006A1471" w:rsidP="00D87FAF">
      <w:pPr>
        <w:pStyle w:val="1Spine"/>
      </w:pPr>
    </w:p>
    <w:p w14:paraId="31E6B81C" w14:textId="77777777" w:rsidR="006A1471" w:rsidRDefault="006A1471" w:rsidP="00D87FAF">
      <w:pPr>
        <w:pStyle w:val="1Spine"/>
      </w:pPr>
    </w:p>
    <w:p w14:paraId="43869E74" w14:textId="77777777" w:rsidR="006A1471" w:rsidRDefault="006A1471" w:rsidP="00D87FAF">
      <w:pPr>
        <w:pStyle w:val="1Spine"/>
      </w:pPr>
    </w:p>
    <w:p w14:paraId="39A9FE7B" w14:textId="77777777" w:rsidR="006A1471" w:rsidRDefault="006A1471" w:rsidP="00D87FAF">
      <w:pPr>
        <w:pStyle w:val="1Spine"/>
      </w:pPr>
    </w:p>
    <w:p w14:paraId="6EC79B24" w14:textId="1E799731" w:rsidR="00D87FAF" w:rsidRDefault="00D87FAF" w:rsidP="00D87FAF">
      <w:pPr>
        <w:pStyle w:val="1Spine"/>
      </w:pPr>
      <w:r w:rsidRPr="009968ED">
        <w:t xml:space="preserve">Using and Analyzing </w:t>
      </w:r>
      <w:r>
        <w:t>Random Forest</w:t>
      </w:r>
      <w:r w:rsidRPr="009968ED">
        <w:t xml:space="preserve"> Regression</w:t>
      </w:r>
    </w:p>
    <w:p w14:paraId="7400EFC2" w14:textId="77777777" w:rsidR="00D87FAF" w:rsidRDefault="00D87FAF" w:rsidP="00D87FAF">
      <w:pPr>
        <w:pStyle w:val="1Spine"/>
      </w:pPr>
    </w:p>
    <w:p w14:paraId="49402303" w14:textId="6D246F31" w:rsidR="00D87FAF" w:rsidRDefault="00D87FAF" w:rsidP="00D87FAF">
      <w:pPr>
        <w:pStyle w:val="1Spine"/>
        <w:jc w:val="both"/>
        <w:rPr>
          <w:b w:val="0"/>
          <w:bCs/>
          <w:color w:val="auto"/>
          <w:sz w:val="24"/>
          <w:szCs w:val="24"/>
        </w:rPr>
      </w:pPr>
      <w:r w:rsidRPr="00D87FAF">
        <w:rPr>
          <w:b w:val="0"/>
          <w:bCs/>
          <w:color w:val="auto"/>
          <w:sz w:val="24"/>
          <w:szCs w:val="24"/>
        </w:rPr>
        <w:t>A random forest is a meta estimator that fits a number of classifying decision trees on various sub-samples of the dataset and uses averaging to improve the predictive accuracy and control over-fitting.</w:t>
      </w:r>
    </w:p>
    <w:p w14:paraId="29CA974C" w14:textId="77777777" w:rsidR="006A1471" w:rsidRPr="00D87FAF" w:rsidRDefault="006A1471" w:rsidP="00D87FAF">
      <w:pPr>
        <w:pStyle w:val="1Spine"/>
        <w:jc w:val="both"/>
        <w:rPr>
          <w:b w:val="0"/>
          <w:bCs/>
          <w:color w:val="auto"/>
          <w:sz w:val="24"/>
          <w:szCs w:val="24"/>
        </w:rPr>
      </w:pPr>
    </w:p>
    <w:p w14:paraId="4ADCF227" w14:textId="53C4E2E9" w:rsidR="00D87FAF" w:rsidRDefault="006A1471" w:rsidP="00D87FAF">
      <w:pPr>
        <w:pStyle w:val="1Spine"/>
      </w:pPr>
      <w:r>
        <w:rPr>
          <w:noProof/>
        </w:rPr>
        <w:drawing>
          <wp:inline distT="0" distB="0" distL="0" distR="0" wp14:anchorId="4341E4C7" wp14:editId="0B418F55">
            <wp:extent cx="6858000" cy="2055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055495"/>
                    </a:xfrm>
                    <a:prstGeom prst="rect">
                      <a:avLst/>
                    </a:prstGeom>
                  </pic:spPr>
                </pic:pic>
              </a:graphicData>
            </a:graphic>
          </wp:inline>
        </w:drawing>
      </w:r>
    </w:p>
    <w:p w14:paraId="169CC46B" w14:textId="77777777" w:rsidR="006A1471" w:rsidRDefault="006A1471" w:rsidP="00D87FAF">
      <w:pPr>
        <w:pStyle w:val="1Spine"/>
      </w:pPr>
    </w:p>
    <w:p w14:paraId="72FA0F77" w14:textId="77777777" w:rsidR="006A1471" w:rsidRDefault="006A1471" w:rsidP="00D87FAF">
      <w:pPr>
        <w:pStyle w:val="1Spine"/>
      </w:pPr>
    </w:p>
    <w:p w14:paraId="1CC222CC" w14:textId="77777777" w:rsidR="006A1471" w:rsidRDefault="006A1471" w:rsidP="00D87FAF">
      <w:pPr>
        <w:pStyle w:val="1Spine"/>
      </w:pPr>
    </w:p>
    <w:p w14:paraId="2FFB5CFD" w14:textId="77777777" w:rsidR="006A1471" w:rsidRDefault="006A1471" w:rsidP="00D87FAF">
      <w:pPr>
        <w:pStyle w:val="1Spine"/>
      </w:pPr>
    </w:p>
    <w:p w14:paraId="64DA1834" w14:textId="77777777" w:rsidR="006A1471" w:rsidRDefault="006A1471" w:rsidP="00D87FAF">
      <w:pPr>
        <w:pStyle w:val="1Spine"/>
      </w:pPr>
    </w:p>
    <w:p w14:paraId="1D0C4293" w14:textId="77777777" w:rsidR="006A1471" w:rsidRDefault="006A1471" w:rsidP="00D87FAF">
      <w:pPr>
        <w:pStyle w:val="1Spine"/>
      </w:pPr>
    </w:p>
    <w:p w14:paraId="387FA4E0" w14:textId="77777777" w:rsidR="006A1471" w:rsidRDefault="006A1471" w:rsidP="00D87FAF">
      <w:pPr>
        <w:pStyle w:val="1Spine"/>
      </w:pPr>
    </w:p>
    <w:p w14:paraId="528A3960" w14:textId="77777777" w:rsidR="006A1471" w:rsidRDefault="006A1471" w:rsidP="00D87FAF">
      <w:pPr>
        <w:pStyle w:val="1Spine"/>
      </w:pPr>
    </w:p>
    <w:p w14:paraId="63DDE521" w14:textId="77777777" w:rsidR="006A1471" w:rsidRDefault="006A1471" w:rsidP="00D87FAF">
      <w:pPr>
        <w:pStyle w:val="1Spine"/>
      </w:pPr>
    </w:p>
    <w:p w14:paraId="2D6507CA" w14:textId="77777777" w:rsidR="006A1471" w:rsidRDefault="006A1471" w:rsidP="00D87FAF">
      <w:pPr>
        <w:pStyle w:val="1Spine"/>
      </w:pPr>
    </w:p>
    <w:p w14:paraId="51CBF5EA" w14:textId="77777777" w:rsidR="006A1471" w:rsidRDefault="006A1471" w:rsidP="00D87FAF">
      <w:pPr>
        <w:pStyle w:val="1Spine"/>
      </w:pPr>
    </w:p>
    <w:p w14:paraId="336F11D0" w14:textId="77777777" w:rsidR="006A1471" w:rsidRDefault="006A1471" w:rsidP="00D87FAF">
      <w:pPr>
        <w:pStyle w:val="1Spine"/>
      </w:pPr>
    </w:p>
    <w:p w14:paraId="0FCDD6CE" w14:textId="77777777" w:rsidR="006A1471" w:rsidRDefault="006A1471" w:rsidP="00D87FAF">
      <w:pPr>
        <w:pStyle w:val="1Spine"/>
      </w:pPr>
    </w:p>
    <w:p w14:paraId="7CE8CB13" w14:textId="77777777" w:rsidR="006A1471" w:rsidRDefault="006A1471" w:rsidP="00D87FAF">
      <w:pPr>
        <w:pStyle w:val="1Spine"/>
      </w:pPr>
    </w:p>
    <w:p w14:paraId="2DBAEC0F" w14:textId="77777777" w:rsidR="006A1471" w:rsidRDefault="006A1471" w:rsidP="00D87FAF">
      <w:pPr>
        <w:pStyle w:val="1Spine"/>
      </w:pPr>
    </w:p>
    <w:p w14:paraId="287D32BD" w14:textId="77777777" w:rsidR="006A1471" w:rsidRDefault="006A1471" w:rsidP="00D87FAF">
      <w:pPr>
        <w:pStyle w:val="1Spine"/>
      </w:pPr>
    </w:p>
    <w:p w14:paraId="199FD786" w14:textId="77777777" w:rsidR="006A1471" w:rsidRDefault="006A1471" w:rsidP="00D87FAF">
      <w:pPr>
        <w:pStyle w:val="1Spine"/>
      </w:pPr>
    </w:p>
    <w:p w14:paraId="7A97A7FD" w14:textId="661047D0" w:rsidR="00D87FAF" w:rsidRDefault="00D87FAF" w:rsidP="00D87FAF">
      <w:pPr>
        <w:pStyle w:val="1Spine"/>
      </w:pPr>
      <w:r w:rsidRPr="009968ED">
        <w:t>Using and Analyzing</w:t>
      </w:r>
      <w:r>
        <w:t xml:space="preserve"> Gradient</w:t>
      </w:r>
      <w:r w:rsidRPr="009968ED">
        <w:t xml:space="preserve"> Regression</w:t>
      </w:r>
    </w:p>
    <w:p w14:paraId="6BB9D510" w14:textId="77777777" w:rsidR="00D87FAF" w:rsidRDefault="00D87FAF" w:rsidP="00D87FAF">
      <w:pPr>
        <w:pStyle w:val="1Spine"/>
      </w:pPr>
    </w:p>
    <w:p w14:paraId="4A2565C1" w14:textId="241BE4CE" w:rsidR="00D87FAF" w:rsidRDefault="00D87FAF" w:rsidP="00D87FAF">
      <w:pPr>
        <w:pStyle w:val="1Spine"/>
        <w:jc w:val="both"/>
        <w:rPr>
          <w:b w:val="0"/>
          <w:bCs/>
          <w:color w:val="auto"/>
          <w:sz w:val="24"/>
          <w:szCs w:val="24"/>
        </w:rPr>
      </w:pPr>
      <w:r w:rsidRPr="00D87FAF">
        <w:rPr>
          <w:b w:val="0"/>
          <w:bCs/>
          <w:color w:val="auto"/>
          <w:sz w:val="24"/>
          <w:szCs w:val="24"/>
        </w:rPr>
        <w:t>Gradient Descent is the process of minimizing a function by following the gradients of the cost function. This involves knowing the form of the cost as well as the derivative so that from a given point you know the gradient and can move in that direction, e.g. downhill towards the minimum value.</w:t>
      </w:r>
    </w:p>
    <w:p w14:paraId="5D25845B" w14:textId="035388E1" w:rsidR="006A1471" w:rsidRDefault="006A1471" w:rsidP="00D87FAF">
      <w:pPr>
        <w:pStyle w:val="1Spine"/>
        <w:jc w:val="both"/>
        <w:rPr>
          <w:b w:val="0"/>
          <w:bCs/>
          <w:color w:val="auto"/>
          <w:sz w:val="24"/>
          <w:szCs w:val="24"/>
        </w:rPr>
      </w:pPr>
    </w:p>
    <w:p w14:paraId="36B6CFD8" w14:textId="73162BC2" w:rsidR="006A1471" w:rsidRDefault="006A1471" w:rsidP="00D87FAF">
      <w:pPr>
        <w:pStyle w:val="1Spine"/>
        <w:jc w:val="both"/>
        <w:rPr>
          <w:b w:val="0"/>
          <w:bCs/>
          <w:color w:val="auto"/>
          <w:sz w:val="24"/>
          <w:szCs w:val="24"/>
        </w:rPr>
      </w:pPr>
      <w:r>
        <w:rPr>
          <w:noProof/>
        </w:rPr>
        <w:drawing>
          <wp:inline distT="0" distB="0" distL="0" distR="0" wp14:anchorId="41B2E3D6" wp14:editId="22BD7672">
            <wp:extent cx="6858000" cy="19043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904365"/>
                    </a:xfrm>
                    <a:prstGeom prst="rect">
                      <a:avLst/>
                    </a:prstGeom>
                  </pic:spPr>
                </pic:pic>
              </a:graphicData>
            </a:graphic>
          </wp:inline>
        </w:drawing>
      </w:r>
    </w:p>
    <w:p w14:paraId="3499B2BB" w14:textId="076A7027" w:rsidR="00433636" w:rsidRDefault="00433636" w:rsidP="00D87FAF">
      <w:pPr>
        <w:pStyle w:val="1Spine"/>
        <w:jc w:val="both"/>
        <w:rPr>
          <w:b w:val="0"/>
          <w:bCs/>
          <w:color w:val="auto"/>
          <w:sz w:val="24"/>
          <w:szCs w:val="24"/>
        </w:rPr>
      </w:pPr>
    </w:p>
    <w:p w14:paraId="195D2ED5" w14:textId="26DA70BB" w:rsidR="00433636" w:rsidRDefault="00433636" w:rsidP="00D87FAF">
      <w:pPr>
        <w:pStyle w:val="1Spine"/>
        <w:jc w:val="both"/>
        <w:rPr>
          <w:b w:val="0"/>
          <w:bCs/>
          <w:color w:val="auto"/>
          <w:sz w:val="24"/>
          <w:szCs w:val="24"/>
        </w:rPr>
      </w:pPr>
    </w:p>
    <w:p w14:paraId="3A599F72" w14:textId="77777777" w:rsidR="00433636" w:rsidRDefault="00433636" w:rsidP="00D87FAF">
      <w:pPr>
        <w:pStyle w:val="1Spine"/>
        <w:jc w:val="both"/>
        <w:rPr>
          <w:b w:val="0"/>
          <w:bCs/>
          <w:color w:val="auto"/>
          <w:sz w:val="24"/>
          <w:szCs w:val="24"/>
        </w:rPr>
      </w:pPr>
      <w:r>
        <w:rPr>
          <w:b w:val="0"/>
          <w:bCs/>
          <w:color w:val="auto"/>
          <w:sz w:val="24"/>
          <w:szCs w:val="24"/>
        </w:rPr>
        <w:t>From all the predictions above, Random Forest and Gradient Boosting Algorithms work better on the data.</w:t>
      </w:r>
    </w:p>
    <w:p w14:paraId="7EDB7FB1" w14:textId="77777777" w:rsidR="00433636" w:rsidRDefault="00433636" w:rsidP="00D87FAF">
      <w:pPr>
        <w:pStyle w:val="1Spine"/>
        <w:jc w:val="both"/>
        <w:rPr>
          <w:b w:val="0"/>
          <w:bCs/>
          <w:color w:val="auto"/>
          <w:sz w:val="24"/>
          <w:szCs w:val="24"/>
        </w:rPr>
      </w:pPr>
    </w:p>
    <w:p w14:paraId="2901A3C4" w14:textId="77777777" w:rsidR="00433636" w:rsidRDefault="00433636" w:rsidP="00D87FAF">
      <w:pPr>
        <w:pStyle w:val="1Spine"/>
        <w:jc w:val="both"/>
        <w:rPr>
          <w:b w:val="0"/>
          <w:bCs/>
          <w:color w:val="auto"/>
          <w:sz w:val="24"/>
          <w:szCs w:val="24"/>
        </w:rPr>
      </w:pPr>
    </w:p>
    <w:p w14:paraId="69630388" w14:textId="77777777" w:rsidR="00D87FAF" w:rsidRPr="009968ED" w:rsidRDefault="00D87FAF" w:rsidP="00D87FAF">
      <w:pPr>
        <w:pStyle w:val="1Spine"/>
        <w:jc w:val="both"/>
        <w:rPr>
          <w:b w:val="0"/>
          <w:bCs/>
          <w:color w:val="auto"/>
          <w:sz w:val="24"/>
          <w:szCs w:val="24"/>
        </w:rPr>
      </w:pPr>
    </w:p>
    <w:p w14:paraId="385DBD6D" w14:textId="77777777" w:rsidR="000C2A38" w:rsidRDefault="000C2A38">
      <w:pPr>
        <w:rPr>
          <w:color w:val="D0300F" w:themeColor="accent6" w:themeShade="BF"/>
        </w:rPr>
      </w:pPr>
      <w:r>
        <w:rPr>
          <w:color w:val="D0300F" w:themeColor="accent6" w:themeShade="BF"/>
        </w:rPr>
        <w:br w:type="page"/>
      </w:r>
    </w:p>
    <w:p w14:paraId="28C26D64" w14:textId="77777777" w:rsidR="000C2A38" w:rsidRDefault="000C2A38" w:rsidP="000C2A38">
      <w:pPr>
        <w:pStyle w:val="1Spine"/>
      </w:pPr>
      <w:r>
        <w:lastRenderedPageBreak/>
        <w:t>Deciding Metric</w:t>
      </w:r>
    </w:p>
    <w:p w14:paraId="6EF8B122" w14:textId="77777777" w:rsidR="000C2A38" w:rsidRDefault="000C2A38" w:rsidP="000C2A38">
      <w:pPr>
        <w:pStyle w:val="1Spine"/>
      </w:pPr>
    </w:p>
    <w:p w14:paraId="65297287" w14:textId="132A0FEA" w:rsidR="00C47E5D" w:rsidRDefault="000C2A38" w:rsidP="000C2A38">
      <w:pPr>
        <w:pStyle w:val="1Spine"/>
        <w:jc w:val="both"/>
      </w:pPr>
      <w:r w:rsidRPr="000C2A38">
        <w:rPr>
          <w:b w:val="0"/>
          <w:bCs/>
          <w:color w:val="auto"/>
          <w:sz w:val="24"/>
          <w:szCs w:val="24"/>
        </w:rPr>
        <w:t>For evaluating the model, I have chosen r2 score, MAE, MSE. But I generally like to prefer r2 score itself as it gives us accuracy directly and we can just derive error by subtracting from 1. For MAE, MSE we can try to make it as minimum as possible but we also have to check the basic worst case error and compare which we can save time by using r2 score only.</w:t>
      </w:r>
      <w:r w:rsidR="00C47E5D">
        <w:br w:type="page"/>
      </w:r>
    </w:p>
    <w:p w14:paraId="0B8BF9B4" w14:textId="77777777" w:rsidR="00D87FAF" w:rsidRDefault="00D87FAF">
      <w:pPr>
        <w:rPr>
          <w:color w:val="D0300F" w:themeColor="accent6" w:themeShade="BF"/>
        </w:rPr>
      </w:pPr>
    </w:p>
    <w:p w14:paraId="58F20B48" w14:textId="7C61C6A7" w:rsidR="006A1471" w:rsidRPr="00D87FAF" w:rsidRDefault="00A97BAD" w:rsidP="006A1471">
      <w:pPr>
        <w:pStyle w:val="1Spine"/>
        <w:rPr>
          <w:b w:val="0"/>
          <w:bCs/>
          <w:color w:val="auto"/>
          <w:sz w:val="24"/>
          <w:szCs w:val="24"/>
        </w:rPr>
      </w:pPr>
      <w:bookmarkStart w:id="2" w:name="_Hlk61466455"/>
      <w:r w:rsidRPr="00D1709A">
        <w:rPr>
          <w:noProof/>
          <w:color w:val="D0300F" w:themeColor="accent6" w:themeShade="BF"/>
        </w:rPr>
        <mc:AlternateContent>
          <mc:Choice Requires="wps">
            <w:drawing>
              <wp:anchor distT="0" distB="0" distL="114300" distR="114300" simplePos="0" relativeHeight="251902976" behindDoc="0" locked="0" layoutInCell="1" allowOverlap="1" wp14:anchorId="721ABA47" wp14:editId="545A7F45">
                <wp:simplePos x="0" y="0"/>
                <wp:positionH relativeFrom="column">
                  <wp:posOffset>152400</wp:posOffset>
                </wp:positionH>
                <wp:positionV relativeFrom="paragraph">
                  <wp:posOffset>844550</wp:posOffset>
                </wp:positionV>
                <wp:extent cx="3549650" cy="143510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3549650" cy="1435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F2E0F" w14:textId="1A9AB952" w:rsidR="003C143C" w:rsidRPr="006A1471" w:rsidRDefault="006A1471" w:rsidP="00D1709A">
                            <w:pPr>
                              <w:pStyle w:val="Heading1"/>
                              <w:jc w:val="left"/>
                              <w:rPr>
                                <w:sz w:val="48"/>
                                <w:szCs w:val="48"/>
                                <w:lang w:val="en-IN"/>
                              </w:rPr>
                            </w:pPr>
                            <w:r w:rsidRPr="006A1471">
                              <w:rPr>
                                <w:color w:val="571745" w:themeColor="text2"/>
                                <w:sz w:val="48"/>
                                <w:szCs w:val="48"/>
                                <w:lang w:val="en-IN"/>
                              </w:rPr>
                              <w:t>Final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BA47" id="Text Box 247" o:spid="_x0000_s1050" type="#_x0000_t202" style="position:absolute;left:0;text-align:left;margin-left:12pt;margin-top:66.5pt;width:279.5pt;height:113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" filled="f" stroked="f">
                <v:textbox>
                  <w:txbxContent>
                    <w:p w14:paraId="53FF2E0F" w14:textId="1A9AB952" w:rsidR="003C143C" w:rsidRPr="006A1471" w:rsidRDefault="006A1471" w:rsidP="00D1709A">
                      <w:pPr>
                        <w:pStyle w:val="Heading1"/>
                        <w:jc w:val="left"/>
                        <w:rPr>
                          <w:sz w:val="48"/>
                          <w:szCs w:val="48"/>
                          <w:lang w:val="en-IN"/>
                        </w:rPr>
                      </w:pPr>
                      <w:r w:rsidRPr="006A1471">
                        <w:rPr>
                          <w:color w:val="571745" w:themeColor="text2"/>
                          <w:sz w:val="48"/>
                          <w:szCs w:val="48"/>
                          <w:lang w:val="en-IN"/>
                        </w:rPr>
                        <w:t>Final predictions</w:t>
                      </w:r>
                    </w:p>
                  </w:txbxContent>
                </v:textbox>
              </v:shape>
            </w:pict>
          </mc:Fallback>
        </mc:AlternateContent>
      </w:r>
      <w:r w:rsidR="00D1709A" w:rsidRPr="00D1709A">
        <w:rPr>
          <w:noProof/>
          <w:color w:val="D0300F" w:themeColor="accent6" w:themeShade="BF"/>
        </w:rPr>
        <mc:AlternateContent>
          <mc:Choice Requires="wps">
            <w:drawing>
              <wp:anchor distT="0" distB="0" distL="114300" distR="114300" simplePos="0" relativeHeight="251900928" behindDoc="0" locked="0" layoutInCell="1" allowOverlap="1" wp14:anchorId="2D4E5F5A" wp14:editId="32ACBE90">
                <wp:simplePos x="0" y="0"/>
                <wp:positionH relativeFrom="column">
                  <wp:posOffset>2210435</wp:posOffset>
                </wp:positionH>
                <wp:positionV relativeFrom="paragraph">
                  <wp:posOffset>1496060</wp:posOffset>
                </wp:positionV>
                <wp:extent cx="4039235" cy="5909310"/>
                <wp:effectExtent l="0" t="0" r="0" b="0"/>
                <wp:wrapNone/>
                <wp:docPr id="245" name="Rectangle: Single Corner Snipped 245"/>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C4EF39" w14:textId="77777777" w:rsidR="003C143C" w:rsidRDefault="003C143C" w:rsidP="005B0147">
                            <w:pPr>
                              <w:pStyle w:val="1Spine"/>
                              <w:jc w:val="both"/>
                            </w:pPr>
                            <w:r>
                              <w:t>IN THIS SECTION:</w:t>
                            </w:r>
                          </w:p>
                          <w:p w14:paraId="251A28B6" w14:textId="77777777" w:rsidR="003C143C" w:rsidRDefault="003C143C" w:rsidP="005B0147">
                            <w:pPr>
                              <w:pStyle w:val="Header"/>
                              <w:jc w:val="both"/>
                            </w:pPr>
                          </w:p>
                          <w:p w14:paraId="3C3B5C83" w14:textId="551CAA99" w:rsidR="006A1471" w:rsidRDefault="006A1471" w:rsidP="006A1471">
                            <w:pPr>
                              <w:pStyle w:val="ListParagraph"/>
                              <w:jc w:val="both"/>
                            </w:pPr>
                            <w:r>
                              <w:t>Predicting using Random Forest and Gradient Boosting</w:t>
                            </w:r>
                          </w:p>
                          <w:p w14:paraId="13ED69FC" w14:textId="44DBB855" w:rsidR="003C143C" w:rsidRPr="000D0FB4" w:rsidRDefault="006A1471" w:rsidP="006A1471">
                            <w:pPr>
                              <w:pStyle w:val="ListParagraph"/>
                              <w:jc w:val="both"/>
                            </w:pPr>
                            <w:r>
                              <w:t>Writing the predictions into a new file</w:t>
                            </w:r>
                          </w:p>
                          <w:p w14:paraId="2E3148CE" w14:textId="6220E861" w:rsidR="003C143C" w:rsidRPr="000D0FB4" w:rsidRDefault="003C143C" w:rsidP="006C3C4B">
                            <w:pPr>
                              <w:pStyle w:val="ListParagraph"/>
                              <w:numPr>
                                <w:ilvl w:val="0"/>
                                <w:numId w:val="0"/>
                              </w:numPr>
                              <w:ind w:left="720"/>
                              <w:jc w:val="both"/>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E5F5A" id="Rectangle: Single Corner Snipped 245" o:spid="_x0000_s1051" style="position:absolute;left:0;text-align:left;margin-left:174.05pt;margin-top:117.8pt;width:318.05pt;height:465.3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14:paraId="33C4EF39" w14:textId="77777777" w:rsidR="003C143C" w:rsidRDefault="003C143C" w:rsidP="005B0147">
                      <w:pPr>
                        <w:pStyle w:val="1Spine"/>
                        <w:jc w:val="both"/>
                      </w:pPr>
                      <w:r>
                        <w:t>IN THIS SECTION:</w:t>
                      </w:r>
                    </w:p>
                    <w:p w14:paraId="251A28B6" w14:textId="77777777" w:rsidR="003C143C" w:rsidRDefault="003C143C" w:rsidP="005B0147">
                      <w:pPr>
                        <w:pStyle w:val="Header"/>
                        <w:jc w:val="both"/>
                      </w:pPr>
                    </w:p>
                    <w:p w14:paraId="3C3B5C83" w14:textId="551CAA99" w:rsidR="006A1471" w:rsidRDefault="006A1471" w:rsidP="006A1471">
                      <w:pPr>
                        <w:pStyle w:val="ListParagraph"/>
                        <w:jc w:val="both"/>
                      </w:pPr>
                      <w:r>
                        <w:t>Predicting using Random Forest and Gradient Boosting</w:t>
                      </w:r>
                    </w:p>
                    <w:p w14:paraId="13ED69FC" w14:textId="44DBB855" w:rsidR="003C143C" w:rsidRPr="000D0FB4" w:rsidRDefault="006A1471" w:rsidP="006A1471">
                      <w:pPr>
                        <w:pStyle w:val="ListParagraph"/>
                        <w:jc w:val="both"/>
                      </w:pPr>
                      <w:r>
                        <w:t>Writing the predictions into a new file</w:t>
                      </w:r>
                    </w:p>
                    <w:p w14:paraId="2E3148CE" w14:textId="6220E861" w:rsidR="003C143C" w:rsidRPr="000D0FB4" w:rsidRDefault="003C143C" w:rsidP="006C3C4B">
                      <w:pPr>
                        <w:pStyle w:val="ListParagraph"/>
                        <w:numPr>
                          <w:ilvl w:val="0"/>
                          <w:numId w:val="0"/>
                        </w:numPr>
                        <w:ind w:left="720"/>
                        <w:jc w:val="both"/>
                      </w:pPr>
                    </w:p>
                  </w:txbxContent>
                </v:textbox>
              </v:shape>
            </w:pict>
          </mc:Fallback>
        </mc:AlternateContent>
      </w:r>
      <w:r w:rsidR="00D1709A" w:rsidRPr="00D1709A">
        <w:rPr>
          <w:noProof/>
          <w:color w:val="D0300F" w:themeColor="accent6" w:themeShade="BF"/>
        </w:rPr>
        <mc:AlternateContent>
          <mc:Choice Requires="wps">
            <w:drawing>
              <wp:anchor distT="0" distB="0" distL="114300" distR="114300" simplePos="0" relativeHeight="251901952" behindDoc="0" locked="0" layoutInCell="1" allowOverlap="1" wp14:anchorId="28175D00" wp14:editId="5264CD74">
                <wp:simplePos x="0" y="0"/>
                <wp:positionH relativeFrom="column">
                  <wp:posOffset>0</wp:posOffset>
                </wp:positionH>
                <wp:positionV relativeFrom="paragraph">
                  <wp:posOffset>0</wp:posOffset>
                </wp:positionV>
                <wp:extent cx="3479800" cy="2824480"/>
                <wp:effectExtent l="0" t="0" r="6350" b="0"/>
                <wp:wrapNone/>
                <wp:docPr id="246" name="Rectangle: Single Corner Snipped 246"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7FE689" w14:textId="77777777" w:rsidR="003C143C" w:rsidRPr="00F7167D" w:rsidRDefault="003C143C" w:rsidP="00D1709A">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5D00" id="Rectangle: Single Corner Snipped 246" o:spid="_x0000_s1052" alt="Title: Shape" style="position:absolute;left:0;text-align:left;margin-left:0;margin-top:0;width:274pt;height:222.4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14:paraId="557FE689" w14:textId="77777777" w:rsidR="003C143C" w:rsidRPr="00F7167D" w:rsidRDefault="003C143C" w:rsidP="00D1709A">
                      <w:pPr>
                        <w:pStyle w:val="Heading1"/>
                        <w:jc w:val="left"/>
                      </w:pPr>
                      <w:r w:rsidRPr="009C601D">
                        <w:rPr>
                          <w:color w:val="571745" w:themeColor="text2"/>
                        </w:rPr>
                        <w:t xml:space="preserve"> </w:t>
                      </w: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83520" behindDoc="0" locked="0" layoutInCell="1" allowOverlap="1" wp14:anchorId="0B71DE99" wp14:editId="1388DB82">
                <wp:simplePos x="0" y="0"/>
                <wp:positionH relativeFrom="column">
                  <wp:posOffset>-472440</wp:posOffset>
                </wp:positionH>
                <wp:positionV relativeFrom="paragraph">
                  <wp:posOffset>8040370</wp:posOffset>
                </wp:positionV>
                <wp:extent cx="7089140" cy="652780"/>
                <wp:effectExtent l="0" t="0" r="0" b="0"/>
                <wp:wrapNone/>
                <wp:docPr id="31" name="Parallelogram 31"/>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1FF90" w14:textId="77777777" w:rsidR="003C143C" w:rsidRPr="005714F7" w:rsidRDefault="003C143C" w:rsidP="005714F7">
                            <w:pPr>
                              <w:jc w:val="center"/>
                              <w:rPr>
                                <w:color w:val="571745" w:themeColor="text2"/>
                                <w:sz w:val="56"/>
                                <w:szCs w:val="56"/>
                              </w:rPr>
                            </w:pPr>
                            <w:r w:rsidRPr="005714F7">
                              <w:rPr>
                                <w:color w:val="571745" w:themeColor="text2"/>
                                <w:sz w:val="56"/>
                                <w:szCs w:val="56"/>
                              </w:rPr>
                              <w:t>Report Notebook</w:t>
                            </w:r>
                          </w:p>
                          <w:p w14:paraId="19F61D71" w14:textId="77777777" w:rsidR="003C143C" w:rsidRDefault="003C143C"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1DE99" id="Parallelogram 31" o:spid="_x0000_s1053" type="#_x0000_t7" style="position:absolute;left:0;text-align:left;margin-left:-37.2pt;margin-top:633.1pt;width:558.2pt;height:51.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" adj="1379" fillcolor="#ffc40c [3208]" stroked="f" strokeweight="3pt">
                <v:textbox>
                  <w:txbxContent>
                    <w:p w14:paraId="5741FF90" w14:textId="77777777" w:rsidR="003C143C" w:rsidRPr="005714F7" w:rsidRDefault="003C143C" w:rsidP="005714F7">
                      <w:pPr>
                        <w:jc w:val="center"/>
                        <w:rPr>
                          <w:color w:val="571745" w:themeColor="text2"/>
                          <w:sz w:val="56"/>
                          <w:szCs w:val="56"/>
                        </w:rPr>
                      </w:pPr>
                      <w:r w:rsidRPr="005714F7">
                        <w:rPr>
                          <w:color w:val="571745" w:themeColor="text2"/>
                          <w:sz w:val="56"/>
                          <w:szCs w:val="56"/>
                        </w:rPr>
                        <w:t>Report Notebook</w:t>
                      </w:r>
                    </w:p>
                    <w:p w14:paraId="19F61D71" w14:textId="77777777" w:rsidR="003C143C" w:rsidRDefault="003C143C" w:rsidP="005714F7">
                      <w:pPr>
                        <w:jc w:val="center"/>
                      </w:pP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84544" behindDoc="0" locked="0" layoutInCell="1" allowOverlap="1" wp14:anchorId="6EFA8A37" wp14:editId="37898267">
                <wp:simplePos x="0" y="0"/>
                <wp:positionH relativeFrom="column">
                  <wp:posOffset>6281529</wp:posOffset>
                </wp:positionH>
                <wp:positionV relativeFrom="paragraph">
                  <wp:posOffset>8040414</wp:posOffset>
                </wp:positionV>
                <wp:extent cx="7089140" cy="652780"/>
                <wp:effectExtent l="0" t="0" r="0" b="0"/>
                <wp:wrapNone/>
                <wp:docPr id="225" name="Parallelogram 22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AF2776" w14:textId="315C8D87" w:rsidR="003C143C" w:rsidRDefault="003C143C" w:rsidP="00A97BAD">
                            <w:pPr>
                              <w:jc w:val="center"/>
                            </w:pPr>
                          </w:p>
                          <w:p w14:paraId="46AE31EF" w14:textId="23BE7904" w:rsidR="003C143C" w:rsidRDefault="003C143C" w:rsidP="00A97BAD">
                            <w:pPr>
                              <w:jc w:val="center"/>
                            </w:pPr>
                          </w:p>
                          <w:p w14:paraId="5D35441A" w14:textId="5F827561" w:rsidR="003C143C" w:rsidRDefault="003C143C" w:rsidP="00A97BAD">
                            <w:pPr>
                              <w:jc w:val="center"/>
                            </w:pPr>
                          </w:p>
                          <w:p w14:paraId="2ADE0592" w14:textId="356E5AA1" w:rsidR="003C143C" w:rsidRDefault="003C143C" w:rsidP="00A97BA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8A37" id="Parallelogram 225" o:spid="_x0000_s1054" type="#_x0000_t7" alt="Title: Shape" style="position:absolute;left:0;text-align:left;margin-left:494.6pt;margin-top:633.1pt;width:558.2pt;height:51.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" adj="1379" fillcolor="#333 [3204]" stroked="f" strokeweight="3pt">
                <v:textbox>
                  <w:txbxContent>
                    <w:p w14:paraId="01AF2776" w14:textId="315C8D87" w:rsidR="003C143C" w:rsidRDefault="003C143C" w:rsidP="00A97BAD">
                      <w:pPr>
                        <w:jc w:val="center"/>
                      </w:pPr>
                    </w:p>
                    <w:p w14:paraId="46AE31EF" w14:textId="23BE7904" w:rsidR="003C143C" w:rsidRDefault="003C143C" w:rsidP="00A97BAD">
                      <w:pPr>
                        <w:jc w:val="center"/>
                      </w:pPr>
                    </w:p>
                    <w:p w14:paraId="5D35441A" w14:textId="5F827561" w:rsidR="003C143C" w:rsidRDefault="003C143C" w:rsidP="00A97BAD">
                      <w:pPr>
                        <w:jc w:val="center"/>
                      </w:pPr>
                    </w:p>
                    <w:p w14:paraId="2ADE0592" w14:textId="356E5AA1" w:rsidR="003C143C" w:rsidRDefault="003C143C" w:rsidP="00A97BAD">
                      <w:pPr>
                        <w:jc w:val="center"/>
                      </w:pPr>
                      <w:r>
                        <w:t>‘</w:t>
                      </w:r>
                    </w:p>
                  </w:txbxContent>
                </v:textbox>
              </v:shape>
            </w:pict>
          </mc:Fallback>
        </mc:AlternateContent>
      </w:r>
      <w:r w:rsidR="00750509">
        <w:rPr>
          <w:noProof/>
          <w:color w:val="D0300F" w:themeColor="accent6" w:themeShade="BF"/>
        </w:rPr>
        <mc:AlternateContent>
          <mc:Choice Requires="wps">
            <w:drawing>
              <wp:anchor distT="0" distB="0" distL="114300" distR="114300" simplePos="0" relativeHeight="251806720" behindDoc="0" locked="0" layoutInCell="1" allowOverlap="1" wp14:anchorId="27DA30CB" wp14:editId="788EA7B8">
                <wp:simplePos x="0" y="0"/>
                <wp:positionH relativeFrom="margin">
                  <wp:posOffset>6426200</wp:posOffset>
                </wp:positionH>
                <wp:positionV relativeFrom="margin">
                  <wp:posOffset>5661660</wp:posOffset>
                </wp:positionV>
                <wp:extent cx="1356995" cy="868680"/>
                <wp:effectExtent l="0" t="0" r="14605" b="26670"/>
                <wp:wrapNone/>
                <wp:docPr id="4"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solidFill>
                            <a:schemeClr val="accent1">
                              <a:lumMod val="60000"/>
                              <a:lumOff val="40000"/>
                            </a:schemeClr>
                          </a:solidFill>
                          <a:miter lim="800000"/>
                          <a:headEnd/>
                          <a:tailEnd/>
                        </a:ln>
                      </wps:spPr>
                      <wps:txbx>
                        <w:txbxContent>
                          <w:p w14:paraId="16E6A591" w14:textId="77777777" w:rsidR="003C143C" w:rsidRPr="000D0FB4" w:rsidRDefault="003C143C" w:rsidP="00FF3CD0">
                            <w:pPr>
                              <w:pStyle w:val="TabName"/>
                              <w:rPr>
                                <w:color w:val="FFFFFF" w:themeColor="background1"/>
                              </w:rPr>
                            </w:pPr>
                            <w:r w:rsidRPr="000D0FB4">
                              <w:rPr>
                                <w:color w:val="FFFFFF" w:themeColor="background1"/>
                              </w:rPr>
                              <w:t>Tab 5</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7DA30CB" id="AutoShape 427" o:spid="_x0000_s1055" style="position:absolute;left:0;text-align:left;margin-left:506pt;margin-top:445.8pt;width:106.85pt;height:68.4pt;rotation:180;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" adj="-11796480,,5400" path="m,l1212212,r144783,144783l1356995,868680,,868680,,xe" fillcolor="#571745 [3215]" strokecolor="#848484 [1940]" strokeweight=".25pt">
                <v:stroke joinstyle="miter"/>
                <v:formulas/>
                <v:path o:connecttype="custom" o:connectlocs="0,0;1212212,0;1356995,144783;1356995,868680;0,868680;0,0" o:connectangles="0,0,0,0,0,0" textboxrect="0,0,1356995,868680"/>
                <v:textbox style="layout-flow:vertical">
                  <w:txbxContent>
                    <w:p w14:paraId="16E6A591" w14:textId="77777777" w:rsidR="003C143C" w:rsidRPr="000D0FB4" w:rsidRDefault="003C143C" w:rsidP="00FF3CD0">
                      <w:pPr>
                        <w:pStyle w:val="TabName"/>
                        <w:rPr>
                          <w:color w:val="FFFFFF" w:themeColor="background1"/>
                        </w:rPr>
                      </w:pPr>
                      <w:r w:rsidRPr="000D0FB4">
                        <w:rPr>
                          <w:color w:val="FFFFFF" w:themeColor="background1"/>
                        </w:rPr>
                        <w:t>Tab 5</w:t>
                      </w:r>
                    </w:p>
                  </w:txbxContent>
                </v:textbox>
                <w10:wrap anchorx="margin" anchory="margin"/>
              </v:shape>
            </w:pict>
          </mc:Fallback>
        </mc:AlternateContent>
      </w:r>
      <w:bookmarkEnd w:id="2"/>
      <w:r w:rsidR="006A1471" w:rsidRPr="006A1471">
        <w:t xml:space="preserve"> </w:t>
      </w:r>
    </w:p>
    <w:p w14:paraId="58A7A22B" w14:textId="77777777" w:rsidR="006A1471" w:rsidRPr="009968ED" w:rsidRDefault="006A1471" w:rsidP="006A1471">
      <w:pPr>
        <w:pStyle w:val="1Spine"/>
        <w:jc w:val="both"/>
        <w:rPr>
          <w:b w:val="0"/>
          <w:bCs/>
          <w:color w:val="auto"/>
          <w:sz w:val="24"/>
          <w:szCs w:val="24"/>
        </w:rPr>
      </w:pPr>
    </w:p>
    <w:p w14:paraId="320543BB" w14:textId="77777777" w:rsidR="006A1471" w:rsidRDefault="006A1471" w:rsidP="006A1471">
      <w:pPr>
        <w:rPr>
          <w:color w:val="D0300F" w:themeColor="accent6" w:themeShade="BF"/>
        </w:rPr>
      </w:pPr>
      <w:r>
        <w:rPr>
          <w:color w:val="D0300F" w:themeColor="accent6" w:themeShade="BF"/>
        </w:rPr>
        <w:br w:type="page"/>
      </w:r>
    </w:p>
    <w:p w14:paraId="021B8DCC" w14:textId="40A4AB87" w:rsidR="004D4571" w:rsidRDefault="006A1471" w:rsidP="006A1471">
      <w:pPr>
        <w:pStyle w:val="1Spine"/>
      </w:pPr>
      <w:r>
        <w:lastRenderedPageBreak/>
        <w:t>Predicting using Random Forest and Gradient Boosting</w:t>
      </w:r>
    </w:p>
    <w:p w14:paraId="08552BA5" w14:textId="46780500" w:rsidR="006A1471" w:rsidRDefault="006A1471" w:rsidP="006A1471">
      <w:pPr>
        <w:pStyle w:val="1Spine"/>
        <w:jc w:val="left"/>
        <w:rPr>
          <w:sz w:val="24"/>
          <w:szCs w:val="24"/>
        </w:rPr>
      </w:pPr>
    </w:p>
    <w:p w14:paraId="0564A35A" w14:textId="48BE0191" w:rsidR="006A1471" w:rsidRDefault="006A1471" w:rsidP="006A1471">
      <w:pPr>
        <w:pStyle w:val="1Spine"/>
        <w:jc w:val="both"/>
        <w:rPr>
          <w:b w:val="0"/>
          <w:bCs/>
          <w:color w:val="auto"/>
          <w:sz w:val="24"/>
          <w:szCs w:val="24"/>
        </w:rPr>
      </w:pPr>
      <w:r w:rsidRPr="006A1471">
        <w:rPr>
          <w:b w:val="0"/>
          <w:bCs/>
          <w:color w:val="auto"/>
          <w:sz w:val="24"/>
          <w:szCs w:val="24"/>
        </w:rPr>
        <w:t xml:space="preserve">Predicting using Random Forest and Gradient boosting gave similar results so using Random Forest Algorithm </w:t>
      </w:r>
    </w:p>
    <w:p w14:paraId="3C4EF137" w14:textId="3B88A725" w:rsidR="006A1471" w:rsidRDefault="006A1471" w:rsidP="006A1471">
      <w:pPr>
        <w:pStyle w:val="1Spine"/>
        <w:jc w:val="both"/>
        <w:rPr>
          <w:b w:val="0"/>
          <w:bCs/>
          <w:color w:val="auto"/>
          <w:sz w:val="24"/>
          <w:szCs w:val="24"/>
        </w:rPr>
      </w:pPr>
    </w:p>
    <w:p w14:paraId="0480F9F5" w14:textId="0038CA1C" w:rsidR="006A1471" w:rsidRDefault="006A1471" w:rsidP="006A1471">
      <w:pPr>
        <w:pStyle w:val="1Spine"/>
        <w:jc w:val="both"/>
        <w:rPr>
          <w:b w:val="0"/>
          <w:bCs/>
          <w:color w:val="auto"/>
          <w:sz w:val="24"/>
          <w:szCs w:val="24"/>
        </w:rPr>
      </w:pPr>
      <w:r>
        <w:rPr>
          <w:noProof/>
        </w:rPr>
        <w:drawing>
          <wp:inline distT="0" distB="0" distL="0" distR="0" wp14:anchorId="360A0229" wp14:editId="5D07684A">
            <wp:extent cx="6858000" cy="2033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033905"/>
                    </a:xfrm>
                    <a:prstGeom prst="rect">
                      <a:avLst/>
                    </a:prstGeom>
                  </pic:spPr>
                </pic:pic>
              </a:graphicData>
            </a:graphic>
          </wp:inline>
        </w:drawing>
      </w:r>
    </w:p>
    <w:p w14:paraId="1DAE44E1" w14:textId="11C0E194" w:rsidR="006A1471" w:rsidRDefault="006A1471" w:rsidP="006A1471">
      <w:pPr>
        <w:pStyle w:val="1Spine"/>
        <w:jc w:val="both"/>
        <w:rPr>
          <w:b w:val="0"/>
          <w:bCs/>
          <w:color w:val="auto"/>
          <w:sz w:val="24"/>
          <w:szCs w:val="24"/>
        </w:rPr>
      </w:pPr>
    </w:p>
    <w:p w14:paraId="2F9AAD3A" w14:textId="0E14FF67" w:rsidR="006A1471" w:rsidRPr="006A1471" w:rsidRDefault="006A1471" w:rsidP="006A1471">
      <w:pPr>
        <w:pStyle w:val="1Spine"/>
        <w:jc w:val="both"/>
        <w:rPr>
          <w:b w:val="0"/>
          <w:bCs/>
          <w:color w:val="auto"/>
          <w:sz w:val="24"/>
          <w:szCs w:val="24"/>
        </w:rPr>
      </w:pPr>
      <w:r>
        <w:rPr>
          <w:noProof/>
        </w:rPr>
        <w:drawing>
          <wp:inline distT="0" distB="0" distL="0" distR="0" wp14:anchorId="5696D866" wp14:editId="2E54D1C3">
            <wp:extent cx="6858000" cy="9639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963930"/>
                    </a:xfrm>
                    <a:prstGeom prst="rect">
                      <a:avLst/>
                    </a:prstGeom>
                  </pic:spPr>
                </pic:pic>
              </a:graphicData>
            </a:graphic>
          </wp:inline>
        </w:drawing>
      </w:r>
    </w:p>
    <w:sectPr w:rsidR="006A1471" w:rsidRPr="006A1471" w:rsidSect="00D2079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E2F74" w14:textId="77777777" w:rsidR="003C143C" w:rsidRDefault="003C143C" w:rsidP="00E71C68">
      <w:pPr>
        <w:spacing w:after="0" w:line="240" w:lineRule="auto"/>
      </w:pPr>
      <w:r>
        <w:separator/>
      </w:r>
    </w:p>
  </w:endnote>
  <w:endnote w:type="continuationSeparator" w:id="0">
    <w:p w14:paraId="110712E3" w14:textId="77777777" w:rsidR="003C143C" w:rsidRDefault="003C143C"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54518" w14:textId="77777777" w:rsidR="003C143C" w:rsidRDefault="003C143C" w:rsidP="00E71C68">
      <w:pPr>
        <w:spacing w:after="0" w:line="240" w:lineRule="auto"/>
      </w:pPr>
      <w:r>
        <w:separator/>
      </w:r>
    </w:p>
  </w:footnote>
  <w:footnote w:type="continuationSeparator" w:id="0">
    <w:p w14:paraId="7F52E1E3" w14:textId="77777777" w:rsidR="003C143C" w:rsidRDefault="003C143C" w:rsidP="00E71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4C4D"/>
    <w:multiLevelType w:val="hybridMultilevel"/>
    <w:tmpl w:val="623AB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D448F0"/>
    <w:multiLevelType w:val="hybridMultilevel"/>
    <w:tmpl w:val="122EE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6862E1"/>
    <w:multiLevelType w:val="hybridMultilevel"/>
    <w:tmpl w:val="EB2EE7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2"/>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10241"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B5"/>
    <w:rsid w:val="00006FB5"/>
    <w:rsid w:val="00011FF1"/>
    <w:rsid w:val="0002200E"/>
    <w:rsid w:val="0003441C"/>
    <w:rsid w:val="0006261B"/>
    <w:rsid w:val="00076D6D"/>
    <w:rsid w:val="000811F4"/>
    <w:rsid w:val="00082E2C"/>
    <w:rsid w:val="000B12EB"/>
    <w:rsid w:val="000B4B04"/>
    <w:rsid w:val="000B56BF"/>
    <w:rsid w:val="000C16F9"/>
    <w:rsid w:val="000C2A38"/>
    <w:rsid w:val="000C5229"/>
    <w:rsid w:val="000D0FB4"/>
    <w:rsid w:val="000D14F9"/>
    <w:rsid w:val="000E082B"/>
    <w:rsid w:val="000E2E3E"/>
    <w:rsid w:val="000F1EE6"/>
    <w:rsid w:val="000F3AB3"/>
    <w:rsid w:val="000F6E14"/>
    <w:rsid w:val="000F7717"/>
    <w:rsid w:val="00106D84"/>
    <w:rsid w:val="00114AA9"/>
    <w:rsid w:val="00114B38"/>
    <w:rsid w:val="00123E3F"/>
    <w:rsid w:val="00127C5F"/>
    <w:rsid w:val="001419D9"/>
    <w:rsid w:val="00141AC3"/>
    <w:rsid w:val="00157859"/>
    <w:rsid w:val="00166BC2"/>
    <w:rsid w:val="001943EC"/>
    <w:rsid w:val="001A1FD8"/>
    <w:rsid w:val="001A3D65"/>
    <w:rsid w:val="001A4CE9"/>
    <w:rsid w:val="001B2BDB"/>
    <w:rsid w:val="001B6867"/>
    <w:rsid w:val="001C3CC5"/>
    <w:rsid w:val="001D7239"/>
    <w:rsid w:val="001D7464"/>
    <w:rsid w:val="001D79DD"/>
    <w:rsid w:val="001F06E5"/>
    <w:rsid w:val="001F45AD"/>
    <w:rsid w:val="002028F6"/>
    <w:rsid w:val="00216CA2"/>
    <w:rsid w:val="00220B18"/>
    <w:rsid w:val="00226B91"/>
    <w:rsid w:val="00237489"/>
    <w:rsid w:val="00242BFB"/>
    <w:rsid w:val="00247F14"/>
    <w:rsid w:val="00265289"/>
    <w:rsid w:val="00276B61"/>
    <w:rsid w:val="00281013"/>
    <w:rsid w:val="00286E29"/>
    <w:rsid w:val="0029766D"/>
    <w:rsid w:val="002A071C"/>
    <w:rsid w:val="002B0C55"/>
    <w:rsid w:val="002C357A"/>
    <w:rsid w:val="002D41EE"/>
    <w:rsid w:val="002D4394"/>
    <w:rsid w:val="002E076A"/>
    <w:rsid w:val="002F65C8"/>
    <w:rsid w:val="0030342E"/>
    <w:rsid w:val="00305E11"/>
    <w:rsid w:val="00311394"/>
    <w:rsid w:val="0031277C"/>
    <w:rsid w:val="00313274"/>
    <w:rsid w:val="00327501"/>
    <w:rsid w:val="003277BA"/>
    <w:rsid w:val="00327A26"/>
    <w:rsid w:val="00327FD4"/>
    <w:rsid w:val="0033372E"/>
    <w:rsid w:val="00333C92"/>
    <w:rsid w:val="00335C40"/>
    <w:rsid w:val="00340B80"/>
    <w:rsid w:val="00343592"/>
    <w:rsid w:val="00344A2D"/>
    <w:rsid w:val="00351184"/>
    <w:rsid w:val="0037133C"/>
    <w:rsid w:val="00381773"/>
    <w:rsid w:val="003842A3"/>
    <w:rsid w:val="003C143C"/>
    <w:rsid w:val="003D0F5F"/>
    <w:rsid w:val="003E1F23"/>
    <w:rsid w:val="003E78CA"/>
    <w:rsid w:val="003F086C"/>
    <w:rsid w:val="00415427"/>
    <w:rsid w:val="004232A7"/>
    <w:rsid w:val="004242BA"/>
    <w:rsid w:val="00433636"/>
    <w:rsid w:val="00433BDB"/>
    <w:rsid w:val="0044254D"/>
    <w:rsid w:val="0045204A"/>
    <w:rsid w:val="00465EC8"/>
    <w:rsid w:val="00477E7E"/>
    <w:rsid w:val="00496716"/>
    <w:rsid w:val="004B6520"/>
    <w:rsid w:val="004B6747"/>
    <w:rsid w:val="004D012D"/>
    <w:rsid w:val="004D4571"/>
    <w:rsid w:val="004D5084"/>
    <w:rsid w:val="004D77DE"/>
    <w:rsid w:val="004F3A2A"/>
    <w:rsid w:val="00503867"/>
    <w:rsid w:val="00505D5C"/>
    <w:rsid w:val="00513BE6"/>
    <w:rsid w:val="00516D9A"/>
    <w:rsid w:val="00531213"/>
    <w:rsid w:val="00553AF2"/>
    <w:rsid w:val="00561F2A"/>
    <w:rsid w:val="005710D1"/>
    <w:rsid w:val="005714F7"/>
    <w:rsid w:val="00585C94"/>
    <w:rsid w:val="005907CF"/>
    <w:rsid w:val="00595173"/>
    <w:rsid w:val="00596F7A"/>
    <w:rsid w:val="005A39E3"/>
    <w:rsid w:val="005A4B58"/>
    <w:rsid w:val="005B0147"/>
    <w:rsid w:val="005B5088"/>
    <w:rsid w:val="005C0237"/>
    <w:rsid w:val="005D45BF"/>
    <w:rsid w:val="005D7B71"/>
    <w:rsid w:val="005E569A"/>
    <w:rsid w:val="005E616C"/>
    <w:rsid w:val="005F03FB"/>
    <w:rsid w:val="005F4499"/>
    <w:rsid w:val="00603C6F"/>
    <w:rsid w:val="00607A9E"/>
    <w:rsid w:val="00623218"/>
    <w:rsid w:val="006477A4"/>
    <w:rsid w:val="00654860"/>
    <w:rsid w:val="00655E3C"/>
    <w:rsid w:val="0065720E"/>
    <w:rsid w:val="00661713"/>
    <w:rsid w:val="00662232"/>
    <w:rsid w:val="00666759"/>
    <w:rsid w:val="006709BB"/>
    <w:rsid w:val="0067304F"/>
    <w:rsid w:val="006942E3"/>
    <w:rsid w:val="006A1471"/>
    <w:rsid w:val="006C3C4B"/>
    <w:rsid w:val="006C5603"/>
    <w:rsid w:val="006C7237"/>
    <w:rsid w:val="006F0ECB"/>
    <w:rsid w:val="006F549D"/>
    <w:rsid w:val="00701178"/>
    <w:rsid w:val="00703074"/>
    <w:rsid w:val="007075FB"/>
    <w:rsid w:val="00714974"/>
    <w:rsid w:val="0071641C"/>
    <w:rsid w:val="00717B3F"/>
    <w:rsid w:val="00720560"/>
    <w:rsid w:val="00727CDF"/>
    <w:rsid w:val="0073432E"/>
    <w:rsid w:val="00734AA9"/>
    <w:rsid w:val="00747EDB"/>
    <w:rsid w:val="00750509"/>
    <w:rsid w:val="00754FFE"/>
    <w:rsid w:val="00755E35"/>
    <w:rsid w:val="0076193A"/>
    <w:rsid w:val="007638B8"/>
    <w:rsid w:val="007709BF"/>
    <w:rsid w:val="007730CE"/>
    <w:rsid w:val="00775AB0"/>
    <w:rsid w:val="007A4F6C"/>
    <w:rsid w:val="007A7C50"/>
    <w:rsid w:val="007D2103"/>
    <w:rsid w:val="007D430A"/>
    <w:rsid w:val="007D735D"/>
    <w:rsid w:val="007D78D5"/>
    <w:rsid w:val="007E0CC0"/>
    <w:rsid w:val="007E191F"/>
    <w:rsid w:val="007F270D"/>
    <w:rsid w:val="00802E4B"/>
    <w:rsid w:val="00806727"/>
    <w:rsid w:val="008121A2"/>
    <w:rsid w:val="0083433E"/>
    <w:rsid w:val="008472CF"/>
    <w:rsid w:val="00857541"/>
    <w:rsid w:val="00861DE7"/>
    <w:rsid w:val="00862F9F"/>
    <w:rsid w:val="0087250B"/>
    <w:rsid w:val="00890994"/>
    <w:rsid w:val="008945CC"/>
    <w:rsid w:val="00894754"/>
    <w:rsid w:val="008A5A4F"/>
    <w:rsid w:val="008C300E"/>
    <w:rsid w:val="008C5243"/>
    <w:rsid w:val="008D7CA9"/>
    <w:rsid w:val="008E73C6"/>
    <w:rsid w:val="008F179F"/>
    <w:rsid w:val="008F1825"/>
    <w:rsid w:val="008F1F04"/>
    <w:rsid w:val="008F636F"/>
    <w:rsid w:val="0090618A"/>
    <w:rsid w:val="009122FE"/>
    <w:rsid w:val="009225E5"/>
    <w:rsid w:val="0093309D"/>
    <w:rsid w:val="0093445E"/>
    <w:rsid w:val="00940997"/>
    <w:rsid w:val="0095336F"/>
    <w:rsid w:val="00991736"/>
    <w:rsid w:val="009920C5"/>
    <w:rsid w:val="00993850"/>
    <w:rsid w:val="009968ED"/>
    <w:rsid w:val="009A4D3D"/>
    <w:rsid w:val="009A5B09"/>
    <w:rsid w:val="009C601D"/>
    <w:rsid w:val="009F6BB1"/>
    <w:rsid w:val="00A02E9A"/>
    <w:rsid w:val="00A031B1"/>
    <w:rsid w:val="00A0722F"/>
    <w:rsid w:val="00A16CD4"/>
    <w:rsid w:val="00A456B5"/>
    <w:rsid w:val="00A608A3"/>
    <w:rsid w:val="00A764AC"/>
    <w:rsid w:val="00A76530"/>
    <w:rsid w:val="00A83921"/>
    <w:rsid w:val="00A83959"/>
    <w:rsid w:val="00A90C75"/>
    <w:rsid w:val="00A91F94"/>
    <w:rsid w:val="00A96584"/>
    <w:rsid w:val="00A97BAD"/>
    <w:rsid w:val="00AB0720"/>
    <w:rsid w:val="00AB21AC"/>
    <w:rsid w:val="00AB25C4"/>
    <w:rsid w:val="00AC0CDB"/>
    <w:rsid w:val="00AC4155"/>
    <w:rsid w:val="00AD0EE9"/>
    <w:rsid w:val="00AD32B0"/>
    <w:rsid w:val="00AE299B"/>
    <w:rsid w:val="00AF5119"/>
    <w:rsid w:val="00B3401F"/>
    <w:rsid w:val="00B34603"/>
    <w:rsid w:val="00B453A6"/>
    <w:rsid w:val="00B45600"/>
    <w:rsid w:val="00B65E45"/>
    <w:rsid w:val="00B66CE6"/>
    <w:rsid w:val="00B82845"/>
    <w:rsid w:val="00B84B85"/>
    <w:rsid w:val="00B86AF3"/>
    <w:rsid w:val="00B97DE0"/>
    <w:rsid w:val="00BD0E87"/>
    <w:rsid w:val="00BD73DD"/>
    <w:rsid w:val="00BE022E"/>
    <w:rsid w:val="00BE2FAA"/>
    <w:rsid w:val="00BF5322"/>
    <w:rsid w:val="00C02FA7"/>
    <w:rsid w:val="00C0585E"/>
    <w:rsid w:val="00C2509D"/>
    <w:rsid w:val="00C314A8"/>
    <w:rsid w:val="00C36CBE"/>
    <w:rsid w:val="00C37765"/>
    <w:rsid w:val="00C47E5D"/>
    <w:rsid w:val="00C537B5"/>
    <w:rsid w:val="00C56592"/>
    <w:rsid w:val="00C63E7D"/>
    <w:rsid w:val="00C75A66"/>
    <w:rsid w:val="00C76123"/>
    <w:rsid w:val="00C85A37"/>
    <w:rsid w:val="00C91FDE"/>
    <w:rsid w:val="00CA368C"/>
    <w:rsid w:val="00CB34A9"/>
    <w:rsid w:val="00CB7C48"/>
    <w:rsid w:val="00D1709A"/>
    <w:rsid w:val="00D20797"/>
    <w:rsid w:val="00D228C1"/>
    <w:rsid w:val="00D2651B"/>
    <w:rsid w:val="00D36652"/>
    <w:rsid w:val="00D53EDE"/>
    <w:rsid w:val="00D61901"/>
    <w:rsid w:val="00D62452"/>
    <w:rsid w:val="00D87FAF"/>
    <w:rsid w:val="00DA6040"/>
    <w:rsid w:val="00DC5A24"/>
    <w:rsid w:val="00DF1303"/>
    <w:rsid w:val="00DF2033"/>
    <w:rsid w:val="00E06669"/>
    <w:rsid w:val="00E126C5"/>
    <w:rsid w:val="00E126DB"/>
    <w:rsid w:val="00E2507A"/>
    <w:rsid w:val="00E400EE"/>
    <w:rsid w:val="00E535A3"/>
    <w:rsid w:val="00E547F3"/>
    <w:rsid w:val="00E5582E"/>
    <w:rsid w:val="00E650CB"/>
    <w:rsid w:val="00E6595B"/>
    <w:rsid w:val="00E71C68"/>
    <w:rsid w:val="00E75F75"/>
    <w:rsid w:val="00E8024A"/>
    <w:rsid w:val="00E8693C"/>
    <w:rsid w:val="00EA31B7"/>
    <w:rsid w:val="00ED4F64"/>
    <w:rsid w:val="00ED5A66"/>
    <w:rsid w:val="00ED6088"/>
    <w:rsid w:val="00ED7502"/>
    <w:rsid w:val="00F03761"/>
    <w:rsid w:val="00F252A7"/>
    <w:rsid w:val="00F40D4B"/>
    <w:rsid w:val="00F47899"/>
    <w:rsid w:val="00F540FA"/>
    <w:rsid w:val="00F7167D"/>
    <w:rsid w:val="00F77647"/>
    <w:rsid w:val="00F81C5E"/>
    <w:rsid w:val="00F934B6"/>
    <w:rsid w:val="00F95754"/>
    <w:rsid w:val="00FB0797"/>
    <w:rsid w:val="00FB544B"/>
    <w:rsid w:val="00FB6B32"/>
    <w:rsid w:val="00FC381D"/>
    <w:rsid w:val="00FC7B17"/>
    <w:rsid w:val="00FD7E5E"/>
    <w:rsid w:val="00FE227B"/>
    <w:rsid w:val="00FF3CD0"/>
    <w:rsid w:val="00FF52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79587E88"/>
  <w15:docId w15:val="{2B69F7A2-6FB3-44B4-87E1-6190941A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AF5119"/>
    <w:pPr>
      <w:outlineLvl w:val="1"/>
    </w:pPr>
    <w:rPr>
      <w:color w:val="901940" w:themeColor="accent2"/>
      <w:sz w:val="44"/>
    </w:rPr>
  </w:style>
  <w:style w:type="paragraph" w:styleId="Heading3">
    <w:name w:val="heading 3"/>
    <w:basedOn w:val="Normal"/>
    <w:next w:val="Normal"/>
    <w:link w:val="Heading3Char"/>
    <w:uiPriority w:val="9"/>
    <w:unhideWhenUsed/>
    <w:qFormat/>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5">
    <w:name w:val="heading 5"/>
    <w:basedOn w:val="Normal"/>
    <w:next w:val="Normal"/>
    <w:link w:val="Heading5Char"/>
    <w:uiPriority w:val="9"/>
    <w:unhideWhenUsed/>
    <w:qFormat/>
    <w:rsid w:val="00E400EE"/>
    <w:pPr>
      <w:keepNext/>
      <w:keepLines/>
      <w:spacing w:before="40" w:after="0"/>
      <w:outlineLvl w:val="4"/>
    </w:pPr>
    <w:rPr>
      <w:rFonts w:asciiTheme="majorHAnsi" w:eastAsiaTheme="majorEastAsia" w:hAnsiTheme="majorHAnsi" w:cstheme="majorBidi"/>
      <w:b/>
      <w:color w:val="571745" w:themeColor="text2"/>
      <w:sz w:val="36"/>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411133"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901940"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411133"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AF5119"/>
    <w:pPr>
      <w:spacing w:after="0" w:line="240" w:lineRule="auto"/>
      <w:jc w:val="center"/>
    </w:pPr>
    <w:rPr>
      <w:b/>
      <w:color w:val="571745" w:themeColor="text2"/>
      <w:sz w:val="44"/>
      <w:szCs w:val="44"/>
      <w:lang w:bidi="hi-IN"/>
    </w:rPr>
  </w:style>
  <w:style w:type="paragraph" w:customStyle="1" w:styleId="15Spine">
    <w:name w:val="1.5&quot; Spine"/>
    <w:basedOn w:val="Normal"/>
    <w:qFormat/>
    <w:rsid w:val="00AF5119"/>
    <w:pPr>
      <w:spacing w:after="0" w:line="240" w:lineRule="auto"/>
      <w:jc w:val="center"/>
    </w:pPr>
    <w:rPr>
      <w:b/>
      <w:color w:val="571745" w:themeColor="text2"/>
      <w:sz w:val="48"/>
      <w:szCs w:val="48"/>
      <w:lang w:bidi="hi-IN"/>
    </w:rPr>
  </w:style>
  <w:style w:type="paragraph" w:customStyle="1" w:styleId="2Spine">
    <w:name w:val="2&quot; Spine"/>
    <w:basedOn w:val="Normal"/>
    <w:qFormat/>
    <w:rsid w:val="00AF5119"/>
    <w:pPr>
      <w:spacing w:after="0" w:line="240" w:lineRule="auto"/>
      <w:jc w:val="center"/>
    </w:pPr>
    <w:rPr>
      <w:b/>
      <w:color w:val="571745" w:themeColor="text2"/>
      <w:sz w:val="56"/>
      <w:szCs w:val="56"/>
      <w:lang w:bidi="hi-IN"/>
    </w:rPr>
  </w:style>
  <w:style w:type="paragraph" w:customStyle="1" w:styleId="3Spine">
    <w:name w:val="3&quot; Spine"/>
    <w:basedOn w:val="Normal"/>
    <w:qFormat/>
    <w:rsid w:val="00AF5119"/>
    <w:pPr>
      <w:spacing w:after="0" w:line="240" w:lineRule="auto"/>
      <w:jc w:val="center"/>
    </w:pPr>
    <w:rPr>
      <w:b/>
      <w:color w:val="571745" w:themeColor="text2"/>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ED6088"/>
    <w:pPr>
      <w:spacing w:line="240" w:lineRule="auto"/>
      <w:jc w:val="center"/>
    </w:pPr>
    <w:rPr>
      <w:rFonts w:ascii="Microsoft Office Preview Font" w:hAnsi="Microsoft Office Preview Font"/>
      <w:b/>
      <w:color w:val="000000" w:themeColor="text1"/>
      <w:sz w:val="40"/>
      <w:szCs w:val="32"/>
    </w:rPr>
  </w:style>
  <w:style w:type="paragraph" w:styleId="NoSpacing">
    <w:name w:val="No Spacing"/>
    <w:uiPriority w:val="1"/>
    <w:qFormat/>
    <w:rsid w:val="00276B61"/>
    <w:pPr>
      <w:spacing w:after="0" w:line="240" w:lineRule="auto"/>
      <w:jc w:val="right"/>
    </w:pPr>
    <w:rPr>
      <w:b/>
      <w:color w:val="FFFFFF" w:themeColor="background1"/>
      <w:sz w:val="36"/>
    </w:rPr>
  </w:style>
  <w:style w:type="character" w:customStyle="1" w:styleId="Subtitle2Char">
    <w:name w:val="Subtitle 2 Char"/>
    <w:basedOn w:val="Heading4Char"/>
    <w:link w:val="Subtitle2"/>
    <w:rsid w:val="00ED6088"/>
    <w:rPr>
      <w:rFonts w:ascii="Microsoft Office Preview Font" w:hAnsi="Microsoft Office Preview Font"/>
      <w:b/>
      <w:color w:val="000000" w:themeColor="text1"/>
      <w:sz w:val="40"/>
      <w:szCs w:val="32"/>
    </w:rPr>
  </w:style>
  <w:style w:type="paragraph" w:customStyle="1" w:styleId="Name">
    <w:name w:val="Name"/>
    <w:basedOn w:val="Normal"/>
    <w:qFormat/>
    <w:rsid w:val="005714F7"/>
    <w:pPr>
      <w:jc w:val="center"/>
    </w:pPr>
    <w:rPr>
      <w:rFonts w:asciiTheme="majorHAnsi" w:hAnsiTheme="majorHAnsi"/>
      <w:color w:val="571745" w:themeColor="text2"/>
      <w:sz w:val="40"/>
      <w:szCs w:val="40"/>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571745" w:themeColor="text2"/>
      <w:sz w:val="36"/>
    </w:rPr>
  </w:style>
  <w:style w:type="table" w:customStyle="1" w:styleId="Style1">
    <w:name w:val="Style1"/>
    <w:basedOn w:val="TableGrid2"/>
    <w:uiPriority w:val="99"/>
    <w:rsid w:val="009A4D3D"/>
    <w:pPr>
      <w:spacing w:after="0" w:line="240" w:lineRule="auto"/>
      <w:jc w:val="center"/>
    </w:p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FFFFFF" w:themeFill="background1"/>
    </w:tcPr>
    <w:tblStylePr w:type="firstRow">
      <w:rPr>
        <w:b/>
        <w:bCs/>
      </w:rPr>
      <w:tblPr/>
      <w:tcPr>
        <w:tcBorders>
          <w:tl2br w:val="none" w:sz="0" w:space="0" w:color="auto"/>
          <w:tr2bl w:val="none" w:sz="0" w:space="0" w:color="auto"/>
        </w:tcBorders>
        <w:shd w:val="clear" w:color="auto" w:fill="00B0F0"/>
      </w:tcPr>
    </w:tblStylePr>
    <w:tblStylePr w:type="lastRow">
      <w:rPr>
        <w:b/>
        <w:bCs/>
      </w:rPr>
      <w:tblPr/>
      <w:tcPr>
        <w:tcBorders>
          <w:top w:val="single" w:sz="6" w:space="0" w:color="000000"/>
          <w:tl2br w:val="none" w:sz="0" w:space="0" w:color="auto"/>
          <w:tr2bl w:val="none" w:sz="0" w:space="0" w:color="auto"/>
        </w:tcBorders>
        <w:shd w:val="clear" w:color="auto" w:fill="FFFFFF" w:themeFill="background1"/>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dTable4-Accent5">
    <w:name w:val="Grid Table 4 Accent 5"/>
    <w:basedOn w:val="TableNormal"/>
    <w:uiPriority w:val="49"/>
    <w:rsid w:val="00496716"/>
    <w:pPr>
      <w:spacing w:after="0" w:line="240" w:lineRule="auto"/>
    </w:pPr>
    <w:tblPr>
      <w:tblStyleRowBandSize w:val="1"/>
      <w:tblStyleColBandSize w:val="1"/>
      <w:tblBorders>
        <w:top w:val="single" w:sz="4" w:space="0" w:color="FFDB6D" w:themeColor="accent5" w:themeTint="99"/>
        <w:left w:val="single" w:sz="4" w:space="0" w:color="FFDB6D" w:themeColor="accent5" w:themeTint="99"/>
        <w:bottom w:val="single" w:sz="4" w:space="0" w:color="FFDB6D" w:themeColor="accent5" w:themeTint="99"/>
        <w:right w:val="single" w:sz="4" w:space="0" w:color="FFDB6D" w:themeColor="accent5" w:themeTint="99"/>
        <w:insideH w:val="single" w:sz="4" w:space="0" w:color="FFDB6D" w:themeColor="accent5" w:themeTint="99"/>
        <w:insideV w:val="single" w:sz="4" w:space="0" w:color="FFDB6D" w:themeColor="accent5" w:themeTint="99"/>
      </w:tblBorders>
    </w:tblPr>
    <w:tblStylePr w:type="firstRow">
      <w:rPr>
        <w:b/>
        <w:bCs/>
        <w:color w:val="FFFFFF" w:themeColor="background1"/>
      </w:rPr>
      <w:tblPr/>
      <w:tcPr>
        <w:tcBorders>
          <w:top w:val="single" w:sz="4" w:space="0" w:color="FFC40C" w:themeColor="accent5"/>
          <w:left w:val="single" w:sz="4" w:space="0" w:color="FFC40C" w:themeColor="accent5"/>
          <w:bottom w:val="single" w:sz="4" w:space="0" w:color="FFC40C" w:themeColor="accent5"/>
          <w:right w:val="single" w:sz="4" w:space="0" w:color="FFC40C" w:themeColor="accent5"/>
          <w:insideH w:val="nil"/>
          <w:insideV w:val="nil"/>
        </w:tcBorders>
        <w:shd w:val="clear" w:color="auto" w:fill="FFC40C" w:themeFill="accent5"/>
      </w:tcPr>
    </w:tblStylePr>
    <w:tblStylePr w:type="lastRow">
      <w:rPr>
        <w:b/>
        <w:bCs/>
      </w:rPr>
      <w:tblPr/>
      <w:tcPr>
        <w:tcBorders>
          <w:top w:val="double" w:sz="4" w:space="0" w:color="FFC40C" w:themeColor="accent5"/>
        </w:tcBorders>
      </w:tcPr>
    </w:tblStylePr>
    <w:tblStylePr w:type="firstCol">
      <w:rPr>
        <w:b/>
        <w:bCs/>
      </w:rPr>
    </w:tblStylePr>
    <w:tblStylePr w:type="lastCol">
      <w:rPr>
        <w:b/>
        <w:bCs/>
      </w:rPr>
    </w:tblStylePr>
    <w:tblStylePr w:type="band1Vert">
      <w:tblPr/>
      <w:tcPr>
        <w:shd w:val="clear" w:color="auto" w:fill="FFF3CE" w:themeFill="accent5" w:themeFillTint="33"/>
      </w:tcPr>
    </w:tblStylePr>
    <w:tblStylePr w:type="band1Horz">
      <w:tblPr/>
      <w:tcPr>
        <w:shd w:val="clear" w:color="auto" w:fill="FFF3CE" w:themeFill="accent5" w:themeFillTint="33"/>
      </w:tcPr>
    </w:tblStylePr>
  </w:style>
  <w:style w:type="table" w:styleId="PlainTable5">
    <w:name w:val="Plain Table 5"/>
    <w:basedOn w:val="TableNormal"/>
    <w:uiPriority w:val="45"/>
    <w:rsid w:val="0049671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2">
    <w:name w:val="Table Grid 2"/>
    <w:basedOn w:val="TableNormal"/>
    <w:uiPriority w:val="99"/>
    <w:semiHidden/>
    <w:unhideWhenUsed/>
    <w:rsid w:val="009A4D3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80051">
      <w:bodyDiv w:val="1"/>
      <w:marLeft w:val="0"/>
      <w:marRight w:val="0"/>
      <w:marTop w:val="0"/>
      <w:marBottom w:val="0"/>
      <w:divBdr>
        <w:top w:val="none" w:sz="0" w:space="0" w:color="auto"/>
        <w:left w:val="none" w:sz="0" w:space="0" w:color="auto"/>
        <w:bottom w:val="none" w:sz="0" w:space="0" w:color="auto"/>
        <w:right w:val="none" w:sz="0" w:space="0" w:color="auto"/>
      </w:divBdr>
    </w:div>
    <w:div w:id="81994284">
      <w:bodyDiv w:val="1"/>
      <w:marLeft w:val="0"/>
      <w:marRight w:val="0"/>
      <w:marTop w:val="0"/>
      <w:marBottom w:val="0"/>
      <w:divBdr>
        <w:top w:val="none" w:sz="0" w:space="0" w:color="auto"/>
        <w:left w:val="none" w:sz="0" w:space="0" w:color="auto"/>
        <w:bottom w:val="none" w:sz="0" w:space="0" w:color="auto"/>
        <w:right w:val="none" w:sz="0" w:space="0" w:color="auto"/>
      </w:divBdr>
    </w:div>
    <w:div w:id="209076691">
      <w:bodyDiv w:val="1"/>
      <w:marLeft w:val="0"/>
      <w:marRight w:val="0"/>
      <w:marTop w:val="0"/>
      <w:marBottom w:val="0"/>
      <w:divBdr>
        <w:top w:val="none" w:sz="0" w:space="0" w:color="auto"/>
        <w:left w:val="none" w:sz="0" w:space="0" w:color="auto"/>
        <w:bottom w:val="none" w:sz="0" w:space="0" w:color="auto"/>
        <w:right w:val="none" w:sz="0" w:space="0" w:color="auto"/>
      </w:divBdr>
    </w:div>
    <w:div w:id="579488000">
      <w:bodyDiv w:val="1"/>
      <w:marLeft w:val="0"/>
      <w:marRight w:val="0"/>
      <w:marTop w:val="0"/>
      <w:marBottom w:val="0"/>
      <w:divBdr>
        <w:top w:val="none" w:sz="0" w:space="0" w:color="auto"/>
        <w:left w:val="none" w:sz="0" w:space="0" w:color="auto"/>
        <w:bottom w:val="none" w:sz="0" w:space="0" w:color="auto"/>
        <w:right w:val="none" w:sz="0" w:space="0" w:color="auto"/>
      </w:divBdr>
    </w:div>
    <w:div w:id="749616065">
      <w:bodyDiv w:val="1"/>
      <w:marLeft w:val="0"/>
      <w:marRight w:val="0"/>
      <w:marTop w:val="0"/>
      <w:marBottom w:val="0"/>
      <w:divBdr>
        <w:top w:val="none" w:sz="0" w:space="0" w:color="auto"/>
        <w:left w:val="none" w:sz="0" w:space="0" w:color="auto"/>
        <w:bottom w:val="none" w:sz="0" w:space="0" w:color="auto"/>
        <w:right w:val="none" w:sz="0" w:space="0" w:color="auto"/>
      </w:divBdr>
    </w:div>
    <w:div w:id="1236403501">
      <w:bodyDiv w:val="1"/>
      <w:marLeft w:val="0"/>
      <w:marRight w:val="0"/>
      <w:marTop w:val="0"/>
      <w:marBottom w:val="0"/>
      <w:divBdr>
        <w:top w:val="none" w:sz="0" w:space="0" w:color="auto"/>
        <w:left w:val="none" w:sz="0" w:space="0" w:color="auto"/>
        <w:bottom w:val="none" w:sz="0" w:space="0" w:color="auto"/>
        <w:right w:val="none" w:sz="0" w:space="0" w:color="auto"/>
      </w:divBdr>
    </w:div>
    <w:div w:id="1356153536">
      <w:bodyDiv w:val="1"/>
      <w:marLeft w:val="0"/>
      <w:marRight w:val="0"/>
      <w:marTop w:val="0"/>
      <w:marBottom w:val="0"/>
      <w:divBdr>
        <w:top w:val="none" w:sz="0" w:space="0" w:color="auto"/>
        <w:left w:val="none" w:sz="0" w:space="0" w:color="auto"/>
        <w:bottom w:val="none" w:sz="0" w:space="0" w:color="auto"/>
        <w:right w:val="none" w:sz="0" w:space="0" w:color="auto"/>
      </w:divBdr>
    </w:div>
    <w:div w:id="1392269246">
      <w:bodyDiv w:val="1"/>
      <w:marLeft w:val="0"/>
      <w:marRight w:val="0"/>
      <w:marTop w:val="0"/>
      <w:marBottom w:val="0"/>
      <w:divBdr>
        <w:top w:val="none" w:sz="0" w:space="0" w:color="auto"/>
        <w:left w:val="none" w:sz="0" w:space="0" w:color="auto"/>
        <w:bottom w:val="none" w:sz="0" w:space="0" w:color="auto"/>
        <w:right w:val="none" w:sz="0" w:space="0" w:color="auto"/>
      </w:divBdr>
    </w:div>
    <w:div w:id="1754625473">
      <w:bodyDiv w:val="1"/>
      <w:marLeft w:val="0"/>
      <w:marRight w:val="0"/>
      <w:marTop w:val="0"/>
      <w:marBottom w:val="0"/>
      <w:divBdr>
        <w:top w:val="none" w:sz="0" w:space="0" w:color="auto"/>
        <w:left w:val="none" w:sz="0" w:space="0" w:color="auto"/>
        <w:bottom w:val="none" w:sz="0" w:space="0" w:color="auto"/>
        <w:right w:val="none" w:sz="0" w:space="0" w:color="auto"/>
      </w:divBdr>
    </w:div>
    <w:div w:id="1807702565">
      <w:bodyDiv w:val="1"/>
      <w:marLeft w:val="0"/>
      <w:marRight w:val="0"/>
      <w:marTop w:val="0"/>
      <w:marBottom w:val="0"/>
      <w:divBdr>
        <w:top w:val="none" w:sz="0" w:space="0" w:color="auto"/>
        <w:left w:val="none" w:sz="0" w:space="0" w:color="auto"/>
        <w:bottom w:val="none" w:sz="0" w:space="0" w:color="auto"/>
        <w:right w:val="none" w:sz="0" w:space="0" w:color="auto"/>
      </w:divBdr>
    </w:div>
    <w:div w:id="1818917455">
      <w:bodyDiv w:val="1"/>
      <w:marLeft w:val="0"/>
      <w:marRight w:val="0"/>
      <w:marTop w:val="0"/>
      <w:marBottom w:val="0"/>
      <w:divBdr>
        <w:top w:val="none" w:sz="0" w:space="0" w:color="auto"/>
        <w:left w:val="none" w:sz="0" w:space="0" w:color="auto"/>
        <w:bottom w:val="none" w:sz="0" w:space="0" w:color="auto"/>
        <w:right w:val="none" w:sz="0" w:space="0" w:color="auto"/>
      </w:divBdr>
    </w:div>
    <w:div w:id="1845974762">
      <w:bodyDiv w:val="1"/>
      <w:marLeft w:val="0"/>
      <w:marRight w:val="0"/>
      <w:marTop w:val="0"/>
      <w:marBottom w:val="0"/>
      <w:divBdr>
        <w:top w:val="none" w:sz="0" w:space="0" w:color="auto"/>
        <w:left w:val="none" w:sz="0" w:space="0" w:color="auto"/>
        <w:bottom w:val="none" w:sz="0" w:space="0" w:color="auto"/>
        <w:right w:val="none" w:sz="0" w:space="0" w:color="auto"/>
      </w:divBdr>
    </w:div>
    <w:div w:id="2009867356">
      <w:bodyDiv w:val="1"/>
      <w:marLeft w:val="0"/>
      <w:marRight w:val="0"/>
      <w:marTop w:val="0"/>
      <w:marBottom w:val="0"/>
      <w:divBdr>
        <w:top w:val="none" w:sz="0" w:space="0" w:color="auto"/>
        <w:left w:val="none" w:sz="0" w:space="0" w:color="auto"/>
        <w:bottom w:val="none" w:sz="0" w:space="0" w:color="auto"/>
        <w:right w:val="none" w:sz="0" w:space="0" w:color="auto"/>
      </w:divBdr>
    </w:div>
    <w:div w:id="2074307544">
      <w:bodyDiv w:val="1"/>
      <w:marLeft w:val="0"/>
      <w:marRight w:val="0"/>
      <w:marTop w:val="0"/>
      <w:marBottom w:val="0"/>
      <w:divBdr>
        <w:top w:val="none" w:sz="0" w:space="0" w:color="auto"/>
        <w:left w:val="none" w:sz="0" w:space="0" w:color="auto"/>
        <w:bottom w:val="none" w:sz="0" w:space="0" w:color="auto"/>
        <w:right w:val="none" w:sz="0" w:space="0" w:color="auto"/>
      </w:divBdr>
    </w:div>
    <w:div w:id="209284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an\AppData\Roaming\Microsoft\Templates\Student%20report%20notebook%20kit%20(cover,%20binder%20spine,%20divider%20tab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Foundry">
  <a:themeElements>
    <a:clrScheme name="Custom 235">
      <a:dk1>
        <a:sysClr val="windowText" lastClr="000000"/>
      </a:dk1>
      <a:lt1>
        <a:sysClr val="window" lastClr="FFFFFF"/>
      </a:lt1>
      <a:dk2>
        <a:srgbClr val="571745"/>
      </a:dk2>
      <a:lt2>
        <a:srgbClr val="EEECE1"/>
      </a:lt2>
      <a:accent1>
        <a:srgbClr val="333333"/>
      </a:accent1>
      <a:accent2>
        <a:srgbClr val="901940"/>
      </a:accent2>
      <a:accent3>
        <a:srgbClr val="B2B2B2"/>
      </a:accent3>
      <a:accent4>
        <a:srgbClr val="C71F3C"/>
      </a:accent4>
      <a:accent5>
        <a:srgbClr val="FFC40C"/>
      </a:accent5>
      <a:accent6>
        <a:srgbClr val="F15A3A"/>
      </a:accent6>
      <a:hlink>
        <a:srgbClr val="0000FF"/>
      </a:hlink>
      <a:folHlink>
        <a:srgbClr val="800080"/>
      </a:folHlink>
    </a:clrScheme>
    <a:fontScheme name="Custom 4">
      <a:majorFont>
        <a:latin typeface="Franklin Gothic Book"/>
        <a:ea typeface=""/>
        <a:cs typeface=""/>
      </a:majorFont>
      <a:minorFont>
        <a:latin typeface="Calibri"/>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9D791-3F3E-4CAE-8341-1CEE17052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notebook kit (cover, binder spine, divider tabs)</Template>
  <TotalTime>0</TotalTime>
  <Pages>25</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dc:creator>
  <cp:keywords/>
  <dc:description/>
  <cp:lastModifiedBy>sai pavan</cp:lastModifiedBy>
  <cp:revision>2</cp:revision>
  <dcterms:created xsi:type="dcterms:W3CDTF">2021-01-17T19:32:00Z</dcterms:created>
  <dcterms:modified xsi:type="dcterms:W3CDTF">2021-01-17T19:32:00Z</dcterms:modified>
</cp:coreProperties>
</file>